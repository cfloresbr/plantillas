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F8EF54" w14:textId="13F5A8A2" w:rsidR="003A4A75" w:rsidRPr="008E051F" w:rsidRDefault="001C3F9B" w:rsidP="003A4A75">
      <w:pPr>
        <w:pStyle w:val="Ttuloportada"/>
        <w:jc w:val="center"/>
        <w:rPr>
          <w:sz w:val="56"/>
          <w:szCs w:val="56"/>
        </w:rPr>
      </w:pPr>
      <w:r>
        <w:rPr>
          <w:sz w:val="56"/>
          <w:szCs w:val="56"/>
        </w:rPr>
        <w:t xml:space="preserve">Desarrollo de </w:t>
      </w:r>
      <w:proofErr w:type="spellStart"/>
      <w:r>
        <w:rPr>
          <w:sz w:val="56"/>
          <w:szCs w:val="56"/>
        </w:rPr>
        <w:t>Template</w:t>
      </w:r>
      <w:proofErr w:type="spellEnd"/>
      <w:r>
        <w:rPr>
          <w:sz w:val="56"/>
          <w:szCs w:val="56"/>
        </w:rPr>
        <w:t xml:space="preserve"> y Librería de Lineamientos (BR, SNPC) </w:t>
      </w:r>
      <w:r w:rsidR="003A4A75">
        <w:rPr>
          <w:sz w:val="56"/>
          <w:szCs w:val="56"/>
        </w:rPr>
        <w:t>[</w:t>
      </w:r>
      <w:r>
        <w:rPr>
          <w:sz w:val="56"/>
          <w:szCs w:val="56"/>
        </w:rPr>
        <w:t>DTLL</w:t>
      </w:r>
      <w:r w:rsidR="003A4A75">
        <w:rPr>
          <w:sz w:val="56"/>
          <w:szCs w:val="56"/>
        </w:rPr>
        <w:t>]</w:t>
      </w:r>
    </w:p>
    <w:p w14:paraId="7C5AA03F" w14:textId="74B25166" w:rsidR="00594851" w:rsidRPr="000E48DC" w:rsidRDefault="004A705A" w:rsidP="003A4A75">
      <w:pPr>
        <w:pStyle w:val="Ttuloportada"/>
        <w:jc w:val="center"/>
      </w:pPr>
      <w:r>
        <w:rPr>
          <w:noProof/>
          <w:color w:val="000000" w:themeColor="text1"/>
          <w:lang w:val="es-ES_tradnl" w:eastAsia="zh-CN"/>
        </w:rPr>
        <w:drawing>
          <wp:anchor distT="0" distB="0" distL="114300" distR="114300" simplePos="0" relativeHeight="251658240" behindDoc="1" locked="0" layoutInCell="1" allowOverlap="1" wp14:anchorId="22FAF1AB" wp14:editId="1015FE7F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7760970" cy="2249805"/>
            <wp:effectExtent l="0" t="0" r="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4A46" w:rsidRPr="00E04A46">
        <w:t>Manual de Operaciones</w:t>
      </w:r>
    </w:p>
    <w:p w14:paraId="3BC27DC2" w14:textId="2FF80971" w:rsidR="004A705A" w:rsidRPr="00337F8D" w:rsidRDefault="009C340B" w:rsidP="003A4A75">
      <w:pPr>
        <w:pStyle w:val="Subttuloportada"/>
        <w:jc w:val="center"/>
        <w:rPr>
          <w:lang w:val="es-ES_tradnl"/>
        </w:rPr>
        <w:sectPr w:rsidR="004A705A" w:rsidRPr="00337F8D" w:rsidSect="00FF7D75">
          <w:headerReference w:type="default" r:id="rId9"/>
          <w:footerReference w:type="default" r:id="rId10"/>
          <w:pgSz w:w="12240" w:h="15840" w:code="1"/>
          <w:pgMar w:top="1418" w:right="1701" w:bottom="1418" w:left="1701" w:header="709" w:footer="709" w:gutter="0"/>
          <w:cols w:space="708"/>
          <w:vAlign w:val="center"/>
          <w:docGrid w:linePitch="360"/>
        </w:sectPr>
      </w:pPr>
      <w:r w:rsidRPr="00337F8D">
        <w:rPr>
          <w:lang w:val="es-ES_tradnl"/>
        </w:rPr>
        <w:t>Preparado para</w:t>
      </w:r>
      <w:r w:rsidR="003A4A75" w:rsidRPr="00337F8D">
        <w:rPr>
          <w:lang w:val="es-ES_tradnl"/>
        </w:rPr>
        <w:t xml:space="preserve"> </w:t>
      </w:r>
      <w:r w:rsidR="001C3F9B">
        <w:rPr>
          <w:lang w:val="es-ES_tradnl"/>
        </w:rPr>
        <w:t>BiblioRedes</w:t>
      </w:r>
      <w:r w:rsidR="00594851" w:rsidRPr="00337F8D">
        <w:rPr>
          <w:lang w:val="es-ES_tradnl"/>
        </w:rPr>
        <w:br w:type="page"/>
      </w:r>
    </w:p>
    <w:sdt>
      <w:sdtPr>
        <w:rPr>
          <w:color w:val="auto"/>
          <w:sz w:val="22"/>
          <w:szCs w:val="22"/>
          <w:lang w:val="es-CL"/>
        </w:rPr>
        <w:id w:val="-178225837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6EB9B02" w14:textId="23CA1CEA" w:rsidR="00856342" w:rsidRPr="00856342" w:rsidRDefault="00856342" w:rsidP="00DC4AC4">
          <w:pPr>
            <w:pStyle w:val="Tituloaparte"/>
            <w:jc w:val="both"/>
          </w:pPr>
          <w:r w:rsidRPr="00DB3743">
            <w:rPr>
              <w:rStyle w:val="Ttulo1Car"/>
              <w:rFonts w:eastAsiaTheme="minorHAnsi"/>
            </w:rPr>
            <w:t>Tabla de contenidos</w:t>
          </w:r>
        </w:p>
        <w:p w14:paraId="23F17B0A" w14:textId="63B0C61A" w:rsidR="00C009F9" w:rsidRDefault="00975F83">
          <w:pPr>
            <w:pStyle w:val="TDC1"/>
            <w:tabs>
              <w:tab w:val="left" w:pos="440"/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:lang w:eastAsia="es-MX"/>
              <w14:ligatures w14:val="standardContextual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44896496" w:history="1">
            <w:r w:rsidR="00C009F9" w:rsidRPr="00FC7F31">
              <w:rPr>
                <w:rStyle w:val="Hipervnculo"/>
                <w:noProof/>
              </w:rPr>
              <w:t>1.</w:t>
            </w:r>
            <w:r w:rsidR="00C009F9">
              <w:rPr>
                <w:rFonts w:cstheme="minorBidi"/>
                <w:noProof/>
                <w:kern w:val="2"/>
                <w:sz w:val="24"/>
                <w:szCs w:val="24"/>
                <w:lang w:eastAsia="es-MX"/>
                <w14:ligatures w14:val="standardContextual"/>
              </w:rPr>
              <w:tab/>
            </w:r>
            <w:r w:rsidR="00C009F9" w:rsidRPr="00FC7F31">
              <w:rPr>
                <w:rStyle w:val="Hipervnculo"/>
                <w:noProof/>
              </w:rPr>
              <w:t>Objetivo</w:t>
            </w:r>
            <w:r w:rsidR="00C009F9">
              <w:rPr>
                <w:noProof/>
                <w:webHidden/>
              </w:rPr>
              <w:tab/>
            </w:r>
            <w:r w:rsidR="00C009F9">
              <w:rPr>
                <w:noProof/>
                <w:webHidden/>
              </w:rPr>
              <w:fldChar w:fldCharType="begin"/>
            </w:r>
            <w:r w:rsidR="00C009F9">
              <w:rPr>
                <w:noProof/>
                <w:webHidden/>
              </w:rPr>
              <w:instrText xml:space="preserve"> PAGEREF _Toc144896496 \h </w:instrText>
            </w:r>
            <w:r w:rsidR="00C009F9">
              <w:rPr>
                <w:noProof/>
                <w:webHidden/>
              </w:rPr>
            </w:r>
            <w:r w:rsidR="00C009F9">
              <w:rPr>
                <w:noProof/>
                <w:webHidden/>
              </w:rPr>
              <w:fldChar w:fldCharType="separate"/>
            </w:r>
            <w:r w:rsidR="00C009F9">
              <w:rPr>
                <w:noProof/>
                <w:webHidden/>
              </w:rPr>
              <w:t>3</w:t>
            </w:r>
            <w:r w:rsidR="00C009F9">
              <w:rPr>
                <w:noProof/>
                <w:webHidden/>
              </w:rPr>
              <w:fldChar w:fldCharType="end"/>
            </w:r>
          </w:hyperlink>
        </w:p>
        <w:p w14:paraId="020A06AD" w14:textId="4A6C3EF4" w:rsidR="00C009F9" w:rsidRDefault="00000000">
          <w:pPr>
            <w:pStyle w:val="TDC1"/>
            <w:tabs>
              <w:tab w:val="left" w:pos="440"/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:lang w:eastAsia="es-MX"/>
              <w14:ligatures w14:val="standardContextual"/>
            </w:rPr>
          </w:pPr>
          <w:hyperlink w:anchor="_Toc144896497" w:history="1">
            <w:r w:rsidR="00C009F9" w:rsidRPr="00FC7F31">
              <w:rPr>
                <w:rStyle w:val="Hipervnculo"/>
                <w:noProof/>
              </w:rPr>
              <w:t>2.</w:t>
            </w:r>
            <w:r w:rsidR="00C009F9">
              <w:rPr>
                <w:rFonts w:cstheme="minorBidi"/>
                <w:noProof/>
                <w:kern w:val="2"/>
                <w:sz w:val="24"/>
                <w:szCs w:val="24"/>
                <w:lang w:eastAsia="es-MX"/>
                <w14:ligatures w14:val="standardContextual"/>
              </w:rPr>
              <w:tab/>
            </w:r>
            <w:r w:rsidR="00C009F9" w:rsidRPr="00FC7F31">
              <w:rPr>
                <w:rStyle w:val="Hipervnculo"/>
                <w:noProof/>
              </w:rPr>
              <w:t>Características Técnicas</w:t>
            </w:r>
            <w:r w:rsidR="00C009F9">
              <w:rPr>
                <w:noProof/>
                <w:webHidden/>
              </w:rPr>
              <w:tab/>
            </w:r>
            <w:r w:rsidR="00C009F9">
              <w:rPr>
                <w:noProof/>
                <w:webHidden/>
              </w:rPr>
              <w:fldChar w:fldCharType="begin"/>
            </w:r>
            <w:r w:rsidR="00C009F9">
              <w:rPr>
                <w:noProof/>
                <w:webHidden/>
              </w:rPr>
              <w:instrText xml:space="preserve"> PAGEREF _Toc144896497 \h </w:instrText>
            </w:r>
            <w:r w:rsidR="00C009F9">
              <w:rPr>
                <w:noProof/>
                <w:webHidden/>
              </w:rPr>
            </w:r>
            <w:r w:rsidR="00C009F9">
              <w:rPr>
                <w:noProof/>
                <w:webHidden/>
              </w:rPr>
              <w:fldChar w:fldCharType="separate"/>
            </w:r>
            <w:r w:rsidR="00C009F9">
              <w:rPr>
                <w:noProof/>
                <w:webHidden/>
              </w:rPr>
              <w:t>3</w:t>
            </w:r>
            <w:r w:rsidR="00C009F9">
              <w:rPr>
                <w:noProof/>
                <w:webHidden/>
              </w:rPr>
              <w:fldChar w:fldCharType="end"/>
            </w:r>
          </w:hyperlink>
        </w:p>
        <w:p w14:paraId="55AEDEBB" w14:textId="67CDDB09" w:rsidR="00C009F9" w:rsidRDefault="00000000">
          <w:pPr>
            <w:pStyle w:val="TDC2"/>
            <w:tabs>
              <w:tab w:val="left" w:pos="960"/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:lang w:eastAsia="es-MX"/>
              <w14:ligatures w14:val="standardContextual"/>
            </w:rPr>
          </w:pPr>
          <w:hyperlink w:anchor="_Toc144896498" w:history="1">
            <w:r w:rsidR="00C009F9" w:rsidRPr="00FC7F31">
              <w:rPr>
                <w:rStyle w:val="Hipervnculo"/>
                <w:noProof/>
              </w:rPr>
              <w:t>2.1.</w:t>
            </w:r>
            <w:r w:rsidR="00C009F9">
              <w:rPr>
                <w:rFonts w:cstheme="minorBidi"/>
                <w:noProof/>
                <w:kern w:val="2"/>
                <w:sz w:val="24"/>
                <w:szCs w:val="24"/>
                <w:lang w:eastAsia="es-MX"/>
                <w14:ligatures w14:val="standardContextual"/>
              </w:rPr>
              <w:tab/>
            </w:r>
            <w:r w:rsidR="00C009F9" w:rsidRPr="00FC7F31">
              <w:rPr>
                <w:rStyle w:val="Hipervnculo"/>
                <w:noProof/>
              </w:rPr>
              <w:t>Requerimientos</w:t>
            </w:r>
            <w:r w:rsidR="00C009F9">
              <w:rPr>
                <w:noProof/>
                <w:webHidden/>
              </w:rPr>
              <w:tab/>
            </w:r>
            <w:r w:rsidR="00C009F9">
              <w:rPr>
                <w:noProof/>
                <w:webHidden/>
              </w:rPr>
              <w:fldChar w:fldCharType="begin"/>
            </w:r>
            <w:r w:rsidR="00C009F9">
              <w:rPr>
                <w:noProof/>
                <w:webHidden/>
              </w:rPr>
              <w:instrText xml:space="preserve"> PAGEREF _Toc144896498 \h </w:instrText>
            </w:r>
            <w:r w:rsidR="00C009F9">
              <w:rPr>
                <w:noProof/>
                <w:webHidden/>
              </w:rPr>
            </w:r>
            <w:r w:rsidR="00C009F9">
              <w:rPr>
                <w:noProof/>
                <w:webHidden/>
              </w:rPr>
              <w:fldChar w:fldCharType="separate"/>
            </w:r>
            <w:r w:rsidR="00C009F9">
              <w:rPr>
                <w:noProof/>
                <w:webHidden/>
              </w:rPr>
              <w:t>3</w:t>
            </w:r>
            <w:r w:rsidR="00C009F9">
              <w:rPr>
                <w:noProof/>
                <w:webHidden/>
              </w:rPr>
              <w:fldChar w:fldCharType="end"/>
            </w:r>
          </w:hyperlink>
        </w:p>
        <w:p w14:paraId="30A39B81" w14:textId="47F17CC8" w:rsidR="00C009F9" w:rsidRDefault="00000000">
          <w:pPr>
            <w:pStyle w:val="TDC2"/>
            <w:tabs>
              <w:tab w:val="left" w:pos="960"/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:lang w:eastAsia="es-MX"/>
              <w14:ligatures w14:val="standardContextual"/>
            </w:rPr>
          </w:pPr>
          <w:hyperlink w:anchor="_Toc144896499" w:history="1">
            <w:r w:rsidR="00C009F9" w:rsidRPr="00FC7F31">
              <w:rPr>
                <w:rStyle w:val="Hipervnculo"/>
                <w:noProof/>
              </w:rPr>
              <w:t>2.2.</w:t>
            </w:r>
            <w:r w:rsidR="00C009F9">
              <w:rPr>
                <w:rFonts w:cstheme="minorBidi"/>
                <w:noProof/>
                <w:kern w:val="2"/>
                <w:sz w:val="24"/>
                <w:szCs w:val="24"/>
                <w:lang w:eastAsia="es-MX"/>
                <w14:ligatures w14:val="standardContextual"/>
              </w:rPr>
              <w:tab/>
            </w:r>
            <w:r w:rsidR="00C009F9" w:rsidRPr="00FC7F31">
              <w:rPr>
                <w:rStyle w:val="Hipervnculo"/>
                <w:noProof/>
              </w:rPr>
              <w:t>Integraciones</w:t>
            </w:r>
            <w:r w:rsidR="00C009F9">
              <w:rPr>
                <w:noProof/>
                <w:webHidden/>
              </w:rPr>
              <w:tab/>
            </w:r>
            <w:r w:rsidR="00C009F9">
              <w:rPr>
                <w:noProof/>
                <w:webHidden/>
              </w:rPr>
              <w:fldChar w:fldCharType="begin"/>
            </w:r>
            <w:r w:rsidR="00C009F9">
              <w:rPr>
                <w:noProof/>
                <w:webHidden/>
              </w:rPr>
              <w:instrText xml:space="preserve"> PAGEREF _Toc144896499 \h </w:instrText>
            </w:r>
            <w:r w:rsidR="00C009F9">
              <w:rPr>
                <w:noProof/>
                <w:webHidden/>
              </w:rPr>
            </w:r>
            <w:r w:rsidR="00C009F9">
              <w:rPr>
                <w:noProof/>
                <w:webHidden/>
              </w:rPr>
              <w:fldChar w:fldCharType="separate"/>
            </w:r>
            <w:r w:rsidR="00C009F9">
              <w:rPr>
                <w:noProof/>
                <w:webHidden/>
              </w:rPr>
              <w:t>3</w:t>
            </w:r>
            <w:r w:rsidR="00C009F9">
              <w:rPr>
                <w:noProof/>
                <w:webHidden/>
              </w:rPr>
              <w:fldChar w:fldCharType="end"/>
            </w:r>
          </w:hyperlink>
        </w:p>
        <w:p w14:paraId="0F91801A" w14:textId="3BB33026" w:rsidR="00C009F9" w:rsidRDefault="00000000">
          <w:pPr>
            <w:pStyle w:val="TDC1"/>
            <w:tabs>
              <w:tab w:val="left" w:pos="440"/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:lang w:eastAsia="es-MX"/>
              <w14:ligatures w14:val="standardContextual"/>
            </w:rPr>
          </w:pPr>
          <w:hyperlink w:anchor="_Toc144896500" w:history="1">
            <w:r w:rsidR="00C009F9" w:rsidRPr="00FC7F31">
              <w:rPr>
                <w:rStyle w:val="Hipervnculo"/>
                <w:noProof/>
              </w:rPr>
              <w:t>3.</w:t>
            </w:r>
            <w:r w:rsidR="00C009F9">
              <w:rPr>
                <w:rFonts w:cstheme="minorBidi"/>
                <w:noProof/>
                <w:kern w:val="2"/>
                <w:sz w:val="24"/>
                <w:szCs w:val="24"/>
                <w:lang w:eastAsia="es-MX"/>
                <w14:ligatures w14:val="standardContextual"/>
              </w:rPr>
              <w:tab/>
            </w:r>
            <w:r w:rsidR="00C009F9" w:rsidRPr="00FC7F31">
              <w:rPr>
                <w:rStyle w:val="Hipervnculo"/>
                <w:noProof/>
              </w:rPr>
              <w:t>Funcionamiento general</w:t>
            </w:r>
            <w:r w:rsidR="00C009F9">
              <w:rPr>
                <w:noProof/>
                <w:webHidden/>
              </w:rPr>
              <w:tab/>
            </w:r>
            <w:r w:rsidR="00C009F9">
              <w:rPr>
                <w:noProof/>
                <w:webHidden/>
              </w:rPr>
              <w:fldChar w:fldCharType="begin"/>
            </w:r>
            <w:r w:rsidR="00C009F9">
              <w:rPr>
                <w:noProof/>
                <w:webHidden/>
              </w:rPr>
              <w:instrText xml:space="preserve"> PAGEREF _Toc144896500 \h </w:instrText>
            </w:r>
            <w:r w:rsidR="00C009F9">
              <w:rPr>
                <w:noProof/>
                <w:webHidden/>
              </w:rPr>
            </w:r>
            <w:r w:rsidR="00C009F9">
              <w:rPr>
                <w:noProof/>
                <w:webHidden/>
              </w:rPr>
              <w:fldChar w:fldCharType="separate"/>
            </w:r>
            <w:r w:rsidR="00C009F9">
              <w:rPr>
                <w:noProof/>
                <w:webHidden/>
              </w:rPr>
              <w:t>3</w:t>
            </w:r>
            <w:r w:rsidR="00C009F9">
              <w:rPr>
                <w:noProof/>
                <w:webHidden/>
              </w:rPr>
              <w:fldChar w:fldCharType="end"/>
            </w:r>
          </w:hyperlink>
        </w:p>
        <w:p w14:paraId="5BEC2FEC" w14:textId="77458630" w:rsidR="00C009F9" w:rsidRDefault="00000000">
          <w:pPr>
            <w:pStyle w:val="TDC1"/>
            <w:tabs>
              <w:tab w:val="left" w:pos="440"/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:lang w:eastAsia="es-MX"/>
              <w14:ligatures w14:val="standardContextual"/>
            </w:rPr>
          </w:pPr>
          <w:hyperlink w:anchor="_Toc144896501" w:history="1">
            <w:r w:rsidR="00C009F9" w:rsidRPr="00FC7F31">
              <w:rPr>
                <w:rStyle w:val="Hipervnculo"/>
                <w:noProof/>
              </w:rPr>
              <w:t>4.</w:t>
            </w:r>
            <w:r w:rsidR="00C009F9">
              <w:rPr>
                <w:rFonts w:cstheme="minorBidi"/>
                <w:noProof/>
                <w:kern w:val="2"/>
                <w:sz w:val="24"/>
                <w:szCs w:val="24"/>
                <w:lang w:eastAsia="es-MX"/>
                <w14:ligatures w14:val="standardContextual"/>
              </w:rPr>
              <w:tab/>
            </w:r>
            <w:r w:rsidR="00C009F9" w:rsidRPr="00FC7F31">
              <w:rPr>
                <w:rStyle w:val="Hipervnculo"/>
                <w:noProof/>
              </w:rPr>
              <w:t>Actualización de componentes</w:t>
            </w:r>
            <w:r w:rsidR="00C009F9">
              <w:rPr>
                <w:noProof/>
                <w:webHidden/>
              </w:rPr>
              <w:tab/>
            </w:r>
            <w:r w:rsidR="00C009F9">
              <w:rPr>
                <w:noProof/>
                <w:webHidden/>
              </w:rPr>
              <w:fldChar w:fldCharType="begin"/>
            </w:r>
            <w:r w:rsidR="00C009F9">
              <w:rPr>
                <w:noProof/>
                <w:webHidden/>
              </w:rPr>
              <w:instrText xml:space="preserve"> PAGEREF _Toc144896501 \h </w:instrText>
            </w:r>
            <w:r w:rsidR="00C009F9">
              <w:rPr>
                <w:noProof/>
                <w:webHidden/>
              </w:rPr>
            </w:r>
            <w:r w:rsidR="00C009F9">
              <w:rPr>
                <w:noProof/>
                <w:webHidden/>
              </w:rPr>
              <w:fldChar w:fldCharType="separate"/>
            </w:r>
            <w:r w:rsidR="00C009F9">
              <w:rPr>
                <w:noProof/>
                <w:webHidden/>
              </w:rPr>
              <w:t>5</w:t>
            </w:r>
            <w:r w:rsidR="00C009F9">
              <w:rPr>
                <w:noProof/>
                <w:webHidden/>
              </w:rPr>
              <w:fldChar w:fldCharType="end"/>
            </w:r>
          </w:hyperlink>
        </w:p>
        <w:p w14:paraId="0EF75FB5" w14:textId="5581DE4C" w:rsidR="00C009F9" w:rsidRDefault="00000000">
          <w:pPr>
            <w:pStyle w:val="TDC2"/>
            <w:tabs>
              <w:tab w:val="left" w:pos="960"/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:lang w:eastAsia="es-MX"/>
              <w14:ligatures w14:val="standardContextual"/>
            </w:rPr>
          </w:pPr>
          <w:hyperlink w:anchor="_Toc144896502" w:history="1">
            <w:r w:rsidR="00C009F9" w:rsidRPr="00FC7F31">
              <w:rPr>
                <w:rStyle w:val="Hipervnculo"/>
                <w:noProof/>
              </w:rPr>
              <w:t>4.1.</w:t>
            </w:r>
            <w:r w:rsidR="00C009F9">
              <w:rPr>
                <w:rFonts w:cstheme="minorBidi"/>
                <w:noProof/>
                <w:kern w:val="2"/>
                <w:sz w:val="24"/>
                <w:szCs w:val="24"/>
                <w:lang w:eastAsia="es-MX"/>
                <w14:ligatures w14:val="standardContextual"/>
              </w:rPr>
              <w:tab/>
            </w:r>
            <w:r w:rsidR="00C009F9" w:rsidRPr="00FC7F31">
              <w:rPr>
                <w:rStyle w:val="Hipervnculo"/>
                <w:noProof/>
              </w:rPr>
              <w:t>Boostrap</w:t>
            </w:r>
            <w:r w:rsidR="00C009F9">
              <w:rPr>
                <w:noProof/>
                <w:webHidden/>
              </w:rPr>
              <w:tab/>
            </w:r>
            <w:r w:rsidR="00C009F9">
              <w:rPr>
                <w:noProof/>
                <w:webHidden/>
              </w:rPr>
              <w:fldChar w:fldCharType="begin"/>
            </w:r>
            <w:r w:rsidR="00C009F9">
              <w:rPr>
                <w:noProof/>
                <w:webHidden/>
              </w:rPr>
              <w:instrText xml:space="preserve"> PAGEREF _Toc144896502 \h </w:instrText>
            </w:r>
            <w:r w:rsidR="00C009F9">
              <w:rPr>
                <w:noProof/>
                <w:webHidden/>
              </w:rPr>
            </w:r>
            <w:r w:rsidR="00C009F9">
              <w:rPr>
                <w:noProof/>
                <w:webHidden/>
              </w:rPr>
              <w:fldChar w:fldCharType="separate"/>
            </w:r>
            <w:r w:rsidR="00C009F9">
              <w:rPr>
                <w:noProof/>
                <w:webHidden/>
              </w:rPr>
              <w:t>5</w:t>
            </w:r>
            <w:r w:rsidR="00C009F9">
              <w:rPr>
                <w:noProof/>
                <w:webHidden/>
              </w:rPr>
              <w:fldChar w:fldCharType="end"/>
            </w:r>
          </w:hyperlink>
        </w:p>
        <w:p w14:paraId="431F569B" w14:textId="3033410A" w:rsidR="00C009F9" w:rsidRDefault="00000000">
          <w:pPr>
            <w:pStyle w:val="TDC2"/>
            <w:tabs>
              <w:tab w:val="left" w:pos="960"/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:lang w:eastAsia="es-MX"/>
              <w14:ligatures w14:val="standardContextual"/>
            </w:rPr>
          </w:pPr>
          <w:hyperlink w:anchor="_Toc144896503" w:history="1">
            <w:r w:rsidR="00C009F9" w:rsidRPr="00FC7F31">
              <w:rPr>
                <w:rStyle w:val="Hipervnculo"/>
                <w:noProof/>
              </w:rPr>
              <w:t>4.2.</w:t>
            </w:r>
            <w:r w:rsidR="00C009F9">
              <w:rPr>
                <w:rFonts w:cstheme="minorBidi"/>
                <w:noProof/>
                <w:kern w:val="2"/>
                <w:sz w:val="24"/>
                <w:szCs w:val="24"/>
                <w:lang w:eastAsia="es-MX"/>
                <w14:ligatures w14:val="standardContextual"/>
              </w:rPr>
              <w:tab/>
            </w:r>
            <w:r w:rsidR="00C009F9" w:rsidRPr="00FC7F31">
              <w:rPr>
                <w:rStyle w:val="Hipervnculo"/>
                <w:noProof/>
              </w:rPr>
              <w:t>jQuery</w:t>
            </w:r>
            <w:r w:rsidR="00C009F9">
              <w:rPr>
                <w:noProof/>
                <w:webHidden/>
              </w:rPr>
              <w:tab/>
            </w:r>
            <w:r w:rsidR="00C009F9">
              <w:rPr>
                <w:noProof/>
                <w:webHidden/>
              </w:rPr>
              <w:fldChar w:fldCharType="begin"/>
            </w:r>
            <w:r w:rsidR="00C009F9">
              <w:rPr>
                <w:noProof/>
                <w:webHidden/>
              </w:rPr>
              <w:instrText xml:space="preserve"> PAGEREF _Toc144896503 \h </w:instrText>
            </w:r>
            <w:r w:rsidR="00C009F9">
              <w:rPr>
                <w:noProof/>
                <w:webHidden/>
              </w:rPr>
            </w:r>
            <w:r w:rsidR="00C009F9">
              <w:rPr>
                <w:noProof/>
                <w:webHidden/>
              </w:rPr>
              <w:fldChar w:fldCharType="separate"/>
            </w:r>
            <w:r w:rsidR="00C009F9">
              <w:rPr>
                <w:noProof/>
                <w:webHidden/>
              </w:rPr>
              <w:t>7</w:t>
            </w:r>
            <w:r w:rsidR="00C009F9">
              <w:rPr>
                <w:noProof/>
                <w:webHidden/>
              </w:rPr>
              <w:fldChar w:fldCharType="end"/>
            </w:r>
          </w:hyperlink>
        </w:p>
        <w:p w14:paraId="2BE35858" w14:textId="244A4676" w:rsidR="00856342" w:rsidRDefault="00975F83" w:rsidP="00DC4AC4">
          <w:pPr>
            <w:jc w:val="both"/>
            <w:rPr>
              <w:b/>
              <w:bCs/>
              <w:lang w:val="es-ES"/>
            </w:rPr>
          </w:pPr>
          <w:r>
            <w:rPr>
              <w:rFonts w:eastAsiaTheme="minorEastAsia" w:cs="Times New Roman"/>
              <w:lang w:eastAsia="es-CL"/>
            </w:rPr>
            <w:fldChar w:fldCharType="end"/>
          </w:r>
        </w:p>
      </w:sdtContent>
    </w:sdt>
    <w:p w14:paraId="52C02959" w14:textId="77777777" w:rsidR="00337F8D" w:rsidRDefault="00337F8D" w:rsidP="00DC4AC4">
      <w:pPr>
        <w:pStyle w:val="Tituloaparte"/>
        <w:jc w:val="both"/>
      </w:pPr>
    </w:p>
    <w:p w14:paraId="2AF9E09F" w14:textId="18E98C82" w:rsidR="00614B9C" w:rsidRDefault="009C340B" w:rsidP="00DC4AC4">
      <w:pPr>
        <w:pStyle w:val="Tituloaparte"/>
        <w:jc w:val="both"/>
      </w:pPr>
      <w:r w:rsidRPr="009C340B">
        <w:t>Registro de Cambios</w:t>
      </w:r>
    </w:p>
    <w:tbl>
      <w:tblPr>
        <w:tblStyle w:val="Tablaconcuadrcula"/>
        <w:tblW w:w="5000" w:type="pct"/>
        <w:tblBorders>
          <w:top w:val="single" w:sz="4" w:space="0" w:color="11468C"/>
          <w:left w:val="single" w:sz="4" w:space="0" w:color="11468C"/>
          <w:bottom w:val="single" w:sz="4" w:space="0" w:color="11468C"/>
          <w:right w:val="single" w:sz="4" w:space="0" w:color="11468C"/>
          <w:insideH w:val="single" w:sz="4" w:space="0" w:color="11468C"/>
          <w:insideV w:val="single" w:sz="4" w:space="0" w:color="11468C"/>
        </w:tblBorders>
        <w:tblLook w:val="04A0" w:firstRow="1" w:lastRow="0" w:firstColumn="1" w:lastColumn="0" w:noHBand="0" w:noVBand="1"/>
      </w:tblPr>
      <w:tblGrid>
        <w:gridCol w:w="1407"/>
        <w:gridCol w:w="1282"/>
        <w:gridCol w:w="2408"/>
        <w:gridCol w:w="3731"/>
      </w:tblGrid>
      <w:tr w:rsidR="009C340B" w14:paraId="06F815E0" w14:textId="0C78A1E0" w:rsidTr="006356FC">
        <w:tc>
          <w:tcPr>
            <w:tcW w:w="797" w:type="pct"/>
            <w:shd w:val="clear" w:color="auto" w:fill="F2F2F2" w:themeFill="background1" w:themeFillShade="F2"/>
          </w:tcPr>
          <w:p w14:paraId="64431B4F" w14:textId="34F9E887" w:rsidR="009C340B" w:rsidRPr="00744199" w:rsidRDefault="009C340B" w:rsidP="00DC4AC4">
            <w:pPr>
              <w:pStyle w:val="Ttulocuadros"/>
              <w:jc w:val="both"/>
            </w:pPr>
            <w:proofErr w:type="spellStart"/>
            <w:r w:rsidRPr="009C340B">
              <w:t>Nº</w:t>
            </w:r>
            <w:proofErr w:type="spellEnd"/>
            <w:r w:rsidRPr="009C340B">
              <w:t xml:space="preserve"> Revisión</w:t>
            </w:r>
          </w:p>
        </w:tc>
        <w:tc>
          <w:tcPr>
            <w:tcW w:w="726" w:type="pct"/>
            <w:shd w:val="clear" w:color="auto" w:fill="F2F2F2" w:themeFill="background1" w:themeFillShade="F2"/>
          </w:tcPr>
          <w:p w14:paraId="7D7B8707" w14:textId="1314FD81" w:rsidR="009C340B" w:rsidRPr="00744199" w:rsidRDefault="009C340B" w:rsidP="00DC4AC4">
            <w:pPr>
              <w:pStyle w:val="Ttulocuadros"/>
              <w:jc w:val="both"/>
            </w:pPr>
            <w:r w:rsidRPr="009C340B">
              <w:t>Fecha</w:t>
            </w:r>
          </w:p>
        </w:tc>
        <w:tc>
          <w:tcPr>
            <w:tcW w:w="1364" w:type="pct"/>
            <w:shd w:val="clear" w:color="auto" w:fill="F2F2F2" w:themeFill="background1" w:themeFillShade="F2"/>
          </w:tcPr>
          <w:p w14:paraId="4E37744F" w14:textId="01B70971" w:rsidR="009C340B" w:rsidRPr="00744199" w:rsidRDefault="009C340B" w:rsidP="00DC4AC4">
            <w:pPr>
              <w:pStyle w:val="Ttulocuadros"/>
              <w:jc w:val="both"/>
            </w:pPr>
            <w:r w:rsidRPr="009C340B">
              <w:t>Motivo de la revisión</w:t>
            </w:r>
          </w:p>
        </w:tc>
        <w:tc>
          <w:tcPr>
            <w:tcW w:w="2113" w:type="pct"/>
            <w:shd w:val="clear" w:color="auto" w:fill="F2F2F2" w:themeFill="background1" w:themeFillShade="F2"/>
          </w:tcPr>
          <w:p w14:paraId="0AE6B51E" w14:textId="1C0C603D" w:rsidR="009C340B" w:rsidRPr="00744199" w:rsidRDefault="009C340B" w:rsidP="00DC4AC4">
            <w:pPr>
              <w:pStyle w:val="Ttulocuadros"/>
              <w:jc w:val="both"/>
            </w:pPr>
            <w:r w:rsidRPr="009C340B">
              <w:t>Paginas elaboradas o modificadas</w:t>
            </w:r>
          </w:p>
        </w:tc>
      </w:tr>
      <w:tr w:rsidR="009C340B" w14:paraId="5C18E931" w14:textId="4FBEEFDA" w:rsidTr="009C340B">
        <w:tc>
          <w:tcPr>
            <w:tcW w:w="797" w:type="pct"/>
          </w:tcPr>
          <w:p w14:paraId="766BEF70" w14:textId="62B5AEF8" w:rsidR="009C340B" w:rsidRDefault="009C340B" w:rsidP="00DC4AC4">
            <w:pPr>
              <w:jc w:val="both"/>
            </w:pPr>
            <w:r w:rsidRPr="009C340B">
              <w:t>1</w:t>
            </w:r>
          </w:p>
        </w:tc>
        <w:tc>
          <w:tcPr>
            <w:tcW w:w="726" w:type="pct"/>
          </w:tcPr>
          <w:p w14:paraId="25CD9D51" w14:textId="4C39BEB3" w:rsidR="009C340B" w:rsidRDefault="001C3F9B" w:rsidP="00DC4AC4">
            <w:pPr>
              <w:jc w:val="both"/>
            </w:pPr>
            <w:r>
              <w:t>07</w:t>
            </w:r>
            <w:r w:rsidR="007B7612">
              <w:t>.0</w:t>
            </w:r>
            <w:r>
              <w:t>9</w:t>
            </w:r>
            <w:r w:rsidR="007B7612">
              <w:t>.</w:t>
            </w:r>
            <w:r w:rsidR="00337F8D">
              <w:t>2023</w:t>
            </w:r>
          </w:p>
        </w:tc>
        <w:tc>
          <w:tcPr>
            <w:tcW w:w="1364" w:type="pct"/>
          </w:tcPr>
          <w:p w14:paraId="01597B7A" w14:textId="4884D9E2" w:rsidR="009C340B" w:rsidRDefault="009C340B" w:rsidP="00DC4AC4">
            <w:pPr>
              <w:jc w:val="both"/>
            </w:pPr>
            <w:r w:rsidRPr="009C340B">
              <w:t>Elaboración inicial</w:t>
            </w:r>
          </w:p>
        </w:tc>
        <w:tc>
          <w:tcPr>
            <w:tcW w:w="2113" w:type="pct"/>
          </w:tcPr>
          <w:p w14:paraId="6B04619F" w14:textId="4F460733" w:rsidR="009C340B" w:rsidRDefault="009C340B" w:rsidP="00DC4AC4">
            <w:pPr>
              <w:jc w:val="both"/>
            </w:pPr>
            <w:r w:rsidRPr="009C340B">
              <w:t>Todas las páginas</w:t>
            </w:r>
          </w:p>
        </w:tc>
      </w:tr>
    </w:tbl>
    <w:p w14:paraId="0F26F2F3" w14:textId="77777777" w:rsidR="009C340B" w:rsidRPr="00856342" w:rsidRDefault="009C340B" w:rsidP="00DC4AC4">
      <w:pPr>
        <w:pStyle w:val="Tituloaparte"/>
        <w:jc w:val="both"/>
        <w:rPr>
          <w:color w:val="auto"/>
          <w:sz w:val="22"/>
          <w:szCs w:val="22"/>
        </w:rPr>
      </w:pPr>
    </w:p>
    <w:p w14:paraId="4BC0EAF4" w14:textId="48FF8F3D" w:rsidR="00856342" w:rsidRPr="00856342" w:rsidRDefault="00856342" w:rsidP="00DC4AC4">
      <w:pPr>
        <w:pStyle w:val="Tituloaparte"/>
        <w:jc w:val="both"/>
        <w:rPr>
          <w:color w:val="auto"/>
          <w:sz w:val="22"/>
          <w:szCs w:val="22"/>
        </w:rPr>
      </w:pPr>
      <w:r>
        <w:br w:type="page"/>
      </w:r>
    </w:p>
    <w:p w14:paraId="44B4A273" w14:textId="4C483018" w:rsidR="00F252CB" w:rsidRDefault="00F252CB" w:rsidP="00DC4AC4">
      <w:pPr>
        <w:pStyle w:val="Ttulo1"/>
        <w:numPr>
          <w:ilvl w:val="0"/>
          <w:numId w:val="8"/>
        </w:numPr>
        <w:jc w:val="both"/>
      </w:pPr>
      <w:bookmarkStart w:id="0" w:name="_Toc144896496"/>
      <w:r w:rsidRPr="00F252CB">
        <w:lastRenderedPageBreak/>
        <w:t>Objetivo</w:t>
      </w:r>
      <w:bookmarkEnd w:id="0"/>
    </w:p>
    <w:p w14:paraId="71B4A09C" w14:textId="289EADCA" w:rsidR="002D6384" w:rsidRDefault="003A74B8" w:rsidP="00DC4AC4">
      <w:pPr>
        <w:jc w:val="both"/>
      </w:pPr>
      <w:r>
        <w:t xml:space="preserve">El siguiente documento detalla las configuraciones que </w:t>
      </w:r>
      <w:r w:rsidR="002D6384">
        <w:t xml:space="preserve">la persona encargada pueda realizar en el desarrollo </w:t>
      </w:r>
      <w:r w:rsidR="001C3F9B">
        <w:t>tanto de aplicativos como portales, según el caso</w:t>
      </w:r>
      <w:r w:rsidR="002D6384">
        <w:t xml:space="preserve">. Se muestran </w:t>
      </w:r>
      <w:r w:rsidR="001C3F9B">
        <w:t>los componentes y mantenimiento</w:t>
      </w:r>
      <w:r w:rsidR="002D6384">
        <w:t xml:space="preserve"> </w:t>
      </w:r>
      <w:r w:rsidR="001C3F9B">
        <w:t xml:space="preserve">para disponer en sitio de Librería de Plantillas, que actualmente tiene los </w:t>
      </w:r>
      <w:proofErr w:type="spellStart"/>
      <w:r w:rsidR="001C3F9B">
        <w:t>templates</w:t>
      </w:r>
      <w:proofErr w:type="spellEnd"/>
      <w:r w:rsidR="001C3F9B">
        <w:t xml:space="preserve"> actualizados de BR aplicativos y SNPC portales</w:t>
      </w:r>
      <w:r w:rsidR="002D6384">
        <w:t xml:space="preserve">. </w:t>
      </w:r>
    </w:p>
    <w:p w14:paraId="79418213" w14:textId="77777777" w:rsidR="001C3F9B" w:rsidRDefault="001C3F9B" w:rsidP="00DC4AC4">
      <w:pPr>
        <w:jc w:val="both"/>
      </w:pPr>
    </w:p>
    <w:p w14:paraId="2A24C6D3" w14:textId="7E896DAD" w:rsidR="00F252CB" w:rsidRDefault="001C3F9B" w:rsidP="00DC4AC4">
      <w:pPr>
        <w:jc w:val="both"/>
      </w:pPr>
      <w:r>
        <w:t>En caso de no mostrarse algún componente en este manual se deberá señalar en la documentación técnica del tipo de plataforma que se use, siendo aplicativo o portal. Detallando además, su versión y modo de actualización.</w:t>
      </w:r>
    </w:p>
    <w:p w14:paraId="7C13269C" w14:textId="77777777" w:rsidR="001C3F9B" w:rsidRPr="00F252CB" w:rsidRDefault="001C3F9B" w:rsidP="00DC4AC4">
      <w:pPr>
        <w:jc w:val="both"/>
      </w:pPr>
    </w:p>
    <w:p w14:paraId="564891C9" w14:textId="0B52642D" w:rsidR="00E87CFA" w:rsidRPr="00F252CB" w:rsidRDefault="00F252CB" w:rsidP="00DC4AC4">
      <w:pPr>
        <w:pStyle w:val="Ttulo1"/>
        <w:numPr>
          <w:ilvl w:val="0"/>
          <w:numId w:val="8"/>
        </w:numPr>
        <w:jc w:val="both"/>
      </w:pPr>
      <w:bookmarkStart w:id="1" w:name="_Toc144896497"/>
      <w:r w:rsidRPr="00F252CB">
        <w:t>Características Técnicas</w:t>
      </w:r>
      <w:bookmarkEnd w:id="1"/>
    </w:p>
    <w:p w14:paraId="307C7391" w14:textId="7FE8AEAF" w:rsidR="00F252CB" w:rsidRDefault="00F252CB" w:rsidP="00DC4AC4">
      <w:pPr>
        <w:pStyle w:val="Ttulo2"/>
        <w:numPr>
          <w:ilvl w:val="1"/>
          <w:numId w:val="8"/>
        </w:numPr>
        <w:jc w:val="both"/>
      </w:pPr>
      <w:bookmarkStart w:id="2" w:name="_Toc144896498"/>
      <w:r w:rsidRPr="00F252CB">
        <w:t>Requerimientos</w:t>
      </w:r>
      <w:bookmarkEnd w:id="2"/>
    </w:p>
    <w:p w14:paraId="107FE3A7" w14:textId="1C545C50" w:rsidR="00375A9A" w:rsidRDefault="001C3F9B" w:rsidP="00DC4AC4">
      <w:pPr>
        <w:jc w:val="both"/>
      </w:pPr>
      <w:r>
        <w:t xml:space="preserve">Desarrollar </w:t>
      </w:r>
      <w:r w:rsidR="00C62313">
        <w:t>una plantilla con los componentes adecuados a disposición de todas las áreas de desarrollo, para mantener una organización estándar de los elementos usados en los diferentes sitios web y/o aplicativos de la institución.</w:t>
      </w:r>
    </w:p>
    <w:p w14:paraId="78D78D53" w14:textId="77777777" w:rsidR="00375A9A" w:rsidRPr="00F252CB" w:rsidRDefault="00375A9A" w:rsidP="00DC4AC4">
      <w:pPr>
        <w:jc w:val="both"/>
      </w:pPr>
    </w:p>
    <w:p w14:paraId="565F26B0" w14:textId="10A27CD9" w:rsidR="00F252CB" w:rsidRDefault="00F252CB" w:rsidP="00DC4AC4">
      <w:pPr>
        <w:pStyle w:val="Ttulo2"/>
        <w:numPr>
          <w:ilvl w:val="1"/>
          <w:numId w:val="8"/>
        </w:numPr>
        <w:jc w:val="both"/>
      </w:pPr>
      <w:bookmarkStart w:id="3" w:name="_Toc144896499"/>
      <w:r w:rsidRPr="00F252CB">
        <w:t>Integraciones</w:t>
      </w:r>
      <w:bookmarkEnd w:id="3"/>
    </w:p>
    <w:p w14:paraId="6BA64942" w14:textId="55A38BD8" w:rsidR="00002A23" w:rsidRDefault="00C62313" w:rsidP="00DC4AC4">
      <w:pPr>
        <w:jc w:val="both"/>
      </w:pPr>
      <w:r>
        <w:t>Las plantillas</w:t>
      </w:r>
      <w:r w:rsidR="00375A9A">
        <w:t xml:space="preserve"> actualmente utiliza</w:t>
      </w:r>
      <w:r>
        <w:t>n</w:t>
      </w:r>
      <w:r w:rsidR="00375A9A">
        <w:t xml:space="preserve"> la librería de </w:t>
      </w:r>
      <w:proofErr w:type="spellStart"/>
      <w:r w:rsidR="00375A9A">
        <w:t>Boostrap</w:t>
      </w:r>
      <w:proofErr w:type="spellEnd"/>
      <w:r w:rsidR="00375A9A">
        <w:t xml:space="preserve"> en su versión 5.3, </w:t>
      </w:r>
      <w:r>
        <w:t>j</w:t>
      </w:r>
      <w:r w:rsidR="00002A23">
        <w:t>Q</w:t>
      </w:r>
      <w:r>
        <w:t>uery en su versión 3.7</w:t>
      </w:r>
      <w:r w:rsidR="00002A23">
        <w:t xml:space="preserve"> y </w:t>
      </w:r>
      <w:proofErr w:type="spellStart"/>
      <w:r w:rsidR="00002A23">
        <w:t>fontawesome</w:t>
      </w:r>
      <w:proofErr w:type="spellEnd"/>
      <w:r>
        <w:t>, los</w:t>
      </w:r>
      <w:r w:rsidR="00375A9A">
        <w:t xml:space="preserve"> cual</w:t>
      </w:r>
      <w:r>
        <w:t>es</w:t>
      </w:r>
      <w:r w:rsidR="00375A9A">
        <w:t xml:space="preserve"> se </w:t>
      </w:r>
      <w:r>
        <w:t>deben</w:t>
      </w:r>
      <w:r w:rsidR="00375A9A">
        <w:t xml:space="preserve"> ir actualizando a medida que se </w:t>
      </w:r>
      <w:r>
        <w:t xml:space="preserve">actualicen sus </w:t>
      </w:r>
      <w:r w:rsidR="00375A9A">
        <w:t>nuevas versiones.</w:t>
      </w:r>
    </w:p>
    <w:p w14:paraId="39BBDEF5" w14:textId="70600CBB" w:rsidR="00375A9A" w:rsidRDefault="00002A23" w:rsidP="00DC4AC4">
      <w:pPr>
        <w:jc w:val="both"/>
      </w:pPr>
      <w:r>
        <w:t xml:space="preserve">En el caso de </w:t>
      </w:r>
      <w:proofErr w:type="spellStart"/>
      <w:r>
        <w:t>fontawesome</w:t>
      </w:r>
      <w:proofErr w:type="spellEnd"/>
      <w:r>
        <w:t xml:space="preserve">, este componente no requiere actualización. </w:t>
      </w:r>
    </w:p>
    <w:p w14:paraId="01BF0518" w14:textId="77777777" w:rsidR="00375A9A" w:rsidRPr="00375A9A" w:rsidRDefault="00375A9A" w:rsidP="00DC4AC4">
      <w:pPr>
        <w:jc w:val="both"/>
      </w:pPr>
    </w:p>
    <w:p w14:paraId="57A4AFDE" w14:textId="6DDB53EF" w:rsidR="00F252CB" w:rsidRDefault="00F252CB" w:rsidP="00DC4AC4">
      <w:pPr>
        <w:pStyle w:val="Ttulo1"/>
        <w:numPr>
          <w:ilvl w:val="0"/>
          <w:numId w:val="8"/>
        </w:numPr>
        <w:jc w:val="both"/>
      </w:pPr>
      <w:bookmarkStart w:id="4" w:name="_Toc144896500"/>
      <w:r w:rsidRPr="00F252CB">
        <w:t>Funcionamiento general</w:t>
      </w:r>
      <w:bookmarkEnd w:id="4"/>
    </w:p>
    <w:p w14:paraId="38CAD61E" w14:textId="76D49360" w:rsidR="00F252CB" w:rsidRDefault="00EF2D4A" w:rsidP="00DC4AC4">
      <w:pPr>
        <w:jc w:val="both"/>
      </w:pPr>
      <w:r>
        <w:t xml:space="preserve">La funcionalidad de </w:t>
      </w:r>
      <w:proofErr w:type="spellStart"/>
      <w:r>
        <w:t>Boostrap</w:t>
      </w:r>
      <w:proofErr w:type="spellEnd"/>
      <w:r>
        <w:t xml:space="preserve"> ofrece un completo set de elementos</w:t>
      </w:r>
      <w:r w:rsidR="00002A23">
        <w:t xml:space="preserve"> web</w:t>
      </w:r>
      <w:r>
        <w:t xml:space="preserve"> que se puedan usar para la estructura de</w:t>
      </w:r>
      <w:r w:rsidR="00002A23">
        <w:t xml:space="preserve"> la plataforma</w:t>
      </w:r>
      <w:r>
        <w:t>, est</w:t>
      </w:r>
      <w:r w:rsidR="00496F8A">
        <w:t>os</w:t>
      </w:r>
      <w:r>
        <w:t xml:space="preserve"> puede</w:t>
      </w:r>
      <w:r w:rsidR="00496F8A">
        <w:t>n</w:t>
      </w:r>
      <w:r>
        <w:t xml:space="preserve"> ser editable y</w:t>
      </w:r>
      <w:r w:rsidR="00496F8A">
        <w:t xml:space="preserve"> se </w:t>
      </w:r>
      <w:r w:rsidR="00002A23">
        <w:t>usan</w:t>
      </w:r>
      <w:r w:rsidR="00496F8A">
        <w:t xml:space="preserve"> para</w:t>
      </w:r>
      <w:r>
        <w:t xml:space="preserve"> diseñar </w:t>
      </w:r>
      <w:r w:rsidR="00002A23">
        <w:t>la aplicación o el portal</w:t>
      </w:r>
      <w:r>
        <w:t>.</w:t>
      </w:r>
    </w:p>
    <w:p w14:paraId="385A56CE" w14:textId="1BC0AA6A" w:rsidR="00ED0465" w:rsidRDefault="00ED0465" w:rsidP="00DC4AC4">
      <w:pPr>
        <w:jc w:val="center"/>
      </w:pPr>
      <w:r>
        <w:rPr>
          <w:noProof/>
        </w:rPr>
        <w:lastRenderedPageBreak/>
        <w:drawing>
          <wp:inline distT="0" distB="0" distL="0" distR="0" wp14:anchorId="49566ACB" wp14:editId="2697E9E0">
            <wp:extent cx="5274419" cy="2519045"/>
            <wp:effectExtent l="0" t="0" r="0" b="0"/>
            <wp:docPr id="5755117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511767" name="Imagen 57551176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0542" cy="2541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175CB" w14:textId="77777777" w:rsidR="00ED0465" w:rsidRDefault="00ED0465" w:rsidP="00DC4AC4">
      <w:pPr>
        <w:jc w:val="both"/>
      </w:pPr>
    </w:p>
    <w:p w14:paraId="028E799A" w14:textId="6B4F0B42" w:rsidR="00496F8A" w:rsidRDefault="00496F8A" w:rsidP="00DC4AC4">
      <w:pPr>
        <w:jc w:val="both"/>
      </w:pPr>
      <w:r>
        <w:t xml:space="preserve">Al ser necesario, se debe actualizar en una versión más adelantada de la librería para obtener las características aptas para navegadores.    </w:t>
      </w:r>
    </w:p>
    <w:p w14:paraId="70624494" w14:textId="77777777" w:rsidR="00002A23" w:rsidRDefault="00002A23" w:rsidP="00DC4AC4">
      <w:pPr>
        <w:jc w:val="both"/>
      </w:pPr>
    </w:p>
    <w:p w14:paraId="139ABC23" w14:textId="0CCB37DB" w:rsidR="00002A23" w:rsidRDefault="00002A23" w:rsidP="00DC4AC4">
      <w:pPr>
        <w:jc w:val="both"/>
      </w:pPr>
      <w:r>
        <w:t xml:space="preserve">El componente jQuery </w:t>
      </w:r>
      <w:r w:rsidR="00F76FD5">
        <w:t>otorga las funciones de animación en las estructuras dentro de una página, tipos de despliegues, elementos con interactividad y otras características que pueden ser mostradas para lograr una mejor experiencia en la estancia de cada plataforma.</w:t>
      </w:r>
    </w:p>
    <w:p w14:paraId="3139875D" w14:textId="7EFDCA43" w:rsidR="00F76FD5" w:rsidRDefault="00F76FD5" w:rsidP="00DC4AC4">
      <w:pPr>
        <w:jc w:val="center"/>
      </w:pPr>
      <w:r>
        <w:rPr>
          <w:noProof/>
        </w:rPr>
        <w:drawing>
          <wp:inline distT="0" distB="0" distL="0" distR="0" wp14:anchorId="694560DA" wp14:editId="477F26E0">
            <wp:extent cx="4640093" cy="2843488"/>
            <wp:effectExtent l="0" t="0" r="0" b="1905"/>
            <wp:docPr id="5334557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455733" name="Imagen 53345573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0479" cy="2855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BB1A3" w14:textId="4048432C" w:rsidR="00F252CB" w:rsidRDefault="00496F8A" w:rsidP="00DC4AC4">
      <w:pPr>
        <w:pStyle w:val="Ttulo1"/>
        <w:numPr>
          <w:ilvl w:val="0"/>
          <w:numId w:val="8"/>
        </w:numPr>
        <w:jc w:val="both"/>
      </w:pPr>
      <w:bookmarkStart w:id="5" w:name="_Toc144896501"/>
      <w:r>
        <w:lastRenderedPageBreak/>
        <w:t xml:space="preserve">Actualización de </w:t>
      </w:r>
      <w:r w:rsidR="00F76FD5">
        <w:t>componentes</w:t>
      </w:r>
      <w:bookmarkEnd w:id="5"/>
    </w:p>
    <w:p w14:paraId="251062FD" w14:textId="4E9B85CB" w:rsidR="00F76FD5" w:rsidRPr="00F76FD5" w:rsidRDefault="00F76FD5" w:rsidP="00DC4AC4">
      <w:pPr>
        <w:pStyle w:val="Ttulo2"/>
        <w:numPr>
          <w:ilvl w:val="1"/>
          <w:numId w:val="8"/>
        </w:numPr>
        <w:jc w:val="both"/>
      </w:pPr>
      <w:bookmarkStart w:id="6" w:name="_Toc144896502"/>
      <w:proofErr w:type="spellStart"/>
      <w:r>
        <w:t>Boostrap</w:t>
      </w:r>
      <w:bookmarkEnd w:id="6"/>
      <w:proofErr w:type="spellEnd"/>
    </w:p>
    <w:p w14:paraId="04CEC1F3" w14:textId="0F889C1F" w:rsidR="00F252CB" w:rsidRDefault="00687159" w:rsidP="00DC4AC4">
      <w:pPr>
        <w:jc w:val="both"/>
      </w:pPr>
      <w:r>
        <w:t xml:space="preserve">En la página del sitio de </w:t>
      </w:r>
      <w:proofErr w:type="spellStart"/>
      <w:r>
        <w:t>Boostrap</w:t>
      </w:r>
      <w:proofErr w:type="spellEnd"/>
      <w:r>
        <w:t>, en el siguiente link</w:t>
      </w:r>
      <w:r w:rsidR="00BA1D1B">
        <w:t xml:space="preserve"> </w:t>
      </w:r>
      <w:hyperlink r:id="rId13" w:history="1">
        <w:r w:rsidR="00BA1D1B" w:rsidRPr="004E6162">
          <w:rPr>
            <w:rStyle w:val="Hipervnculo"/>
          </w:rPr>
          <w:t>https://getbootstrap.com/</w:t>
        </w:r>
      </w:hyperlink>
      <w:r w:rsidR="00BA1D1B">
        <w:t xml:space="preserve"> en el menú</w:t>
      </w:r>
      <w:r>
        <w:t xml:space="preserve"> seleccionar</w:t>
      </w:r>
      <w:r w:rsidR="00BA1D1B">
        <w:t xml:space="preserve"> la última versión. Como se muestra a continuación:</w:t>
      </w:r>
    </w:p>
    <w:p w14:paraId="73CF6585" w14:textId="76772552" w:rsidR="00BA1D1B" w:rsidRDefault="00BA1D1B" w:rsidP="00DC4AC4">
      <w:pPr>
        <w:jc w:val="center"/>
      </w:pPr>
      <w:r>
        <w:rPr>
          <w:noProof/>
        </w:rPr>
        <w:drawing>
          <wp:inline distT="0" distB="0" distL="0" distR="0" wp14:anchorId="53DFC22F" wp14:editId="177D2666">
            <wp:extent cx="1293779" cy="2236161"/>
            <wp:effectExtent l="0" t="0" r="1905" b="0"/>
            <wp:docPr id="175794538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945380" name="Imagen 175794538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7509" cy="2311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74FD9" w14:textId="77777777" w:rsidR="00DC4AC4" w:rsidRDefault="00DC4AC4" w:rsidP="00DC4AC4">
      <w:pPr>
        <w:jc w:val="both"/>
      </w:pPr>
    </w:p>
    <w:p w14:paraId="3F8206AF" w14:textId="7A1F1848" w:rsidR="00BA1D1B" w:rsidRDefault="00BA1D1B" w:rsidP="00DC4AC4">
      <w:pPr>
        <w:jc w:val="both"/>
      </w:pPr>
      <w:r>
        <w:t>Para la descarga se debe seleccionar la opción Documentos en el menú.</w:t>
      </w:r>
    </w:p>
    <w:p w14:paraId="4F9444FB" w14:textId="223FE7FE" w:rsidR="00BA1D1B" w:rsidRDefault="00BA1D1B" w:rsidP="00DC4AC4">
      <w:pPr>
        <w:jc w:val="center"/>
      </w:pPr>
      <w:r>
        <w:rPr>
          <w:noProof/>
        </w:rPr>
        <w:drawing>
          <wp:inline distT="0" distB="0" distL="0" distR="0" wp14:anchorId="08B3B832" wp14:editId="135C143F">
            <wp:extent cx="1945532" cy="725787"/>
            <wp:effectExtent l="0" t="0" r="0" b="0"/>
            <wp:docPr id="157210323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103238" name="Imagen 1572103238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840"/>
                    <a:stretch/>
                  </pic:blipFill>
                  <pic:spPr bwMode="auto">
                    <a:xfrm>
                      <a:off x="0" y="0"/>
                      <a:ext cx="1980884" cy="738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146539" w14:textId="77777777" w:rsidR="00496F8A" w:rsidRDefault="00496F8A" w:rsidP="00DC4AC4">
      <w:pPr>
        <w:jc w:val="both"/>
      </w:pPr>
    </w:p>
    <w:p w14:paraId="3E2142FD" w14:textId="6F4DADB9" w:rsidR="00BA1D1B" w:rsidRDefault="00BA1D1B" w:rsidP="00DC4AC4">
      <w:pPr>
        <w:jc w:val="both"/>
      </w:pPr>
      <w:r>
        <w:t xml:space="preserve">Al dirigirse a la página, </w:t>
      </w:r>
      <w:r w:rsidR="007B76B5">
        <w:t>en el</w:t>
      </w:r>
      <w:r>
        <w:t xml:space="preserve"> menú</w:t>
      </w:r>
      <w:r w:rsidR="007B76B5">
        <w:t xml:space="preserve"> lateral izquierdo</w:t>
      </w:r>
      <w:r>
        <w:t xml:space="preserve"> seleccionar Descargas. Luego presionar el botón descargar.</w:t>
      </w:r>
    </w:p>
    <w:p w14:paraId="5EA41EDE" w14:textId="7633D25A" w:rsidR="007B76B5" w:rsidRDefault="007B76B5" w:rsidP="00DC4AC4">
      <w:pPr>
        <w:jc w:val="center"/>
      </w:pPr>
      <w:r>
        <w:rPr>
          <w:noProof/>
        </w:rPr>
        <w:lastRenderedPageBreak/>
        <w:drawing>
          <wp:inline distT="0" distB="0" distL="0" distR="0" wp14:anchorId="3D19C1E1" wp14:editId="22FB87DD">
            <wp:extent cx="3927283" cy="3000375"/>
            <wp:effectExtent l="0" t="0" r="0" b="0"/>
            <wp:docPr id="112868703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687032" name="Imagen 1128687032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97"/>
                    <a:stretch/>
                  </pic:blipFill>
                  <pic:spPr bwMode="auto">
                    <a:xfrm>
                      <a:off x="0" y="0"/>
                      <a:ext cx="3970902" cy="3033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1911EF" w14:textId="77777777" w:rsidR="00BA1D1B" w:rsidRDefault="00BA1D1B" w:rsidP="00DC4AC4">
      <w:pPr>
        <w:jc w:val="both"/>
      </w:pPr>
    </w:p>
    <w:p w14:paraId="1FAEB3A0" w14:textId="11621DF4" w:rsidR="00F32C23" w:rsidRPr="00F32C23" w:rsidRDefault="00F32C23" w:rsidP="00DC4AC4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Aplicativos BR</w:t>
      </w:r>
    </w:p>
    <w:p w14:paraId="36C8C785" w14:textId="4E873576" w:rsidR="00DC4AC4" w:rsidRDefault="00DC4AC4" w:rsidP="00DC4AC4">
      <w:pPr>
        <w:jc w:val="both"/>
      </w:pPr>
      <w:r>
        <w:t>En la carpeta</w:t>
      </w:r>
      <w:r w:rsidR="00CA6837">
        <w:t xml:space="preserve"> con ruta</w:t>
      </w:r>
      <w:r>
        <w:t xml:space="preserve">: </w:t>
      </w:r>
      <w:proofErr w:type="spellStart"/>
      <w:r>
        <w:t>vendor</w:t>
      </w:r>
      <w:proofErr w:type="spellEnd"/>
      <w:r>
        <w:t>/</w:t>
      </w:r>
      <w:proofErr w:type="spellStart"/>
      <w:r>
        <w:t>boostrap</w:t>
      </w:r>
      <w:proofErr w:type="spellEnd"/>
      <w:r>
        <w:t>. Se debe reemplazar los archivos llamados</w:t>
      </w:r>
      <w:r w:rsidR="00CA6837">
        <w:t xml:space="preserve"> </w:t>
      </w:r>
      <w:r>
        <w:t>“</w:t>
      </w:r>
      <w:r w:rsidRPr="00DC4AC4">
        <w:t>bootstrap.bundle.min.js</w:t>
      </w:r>
      <w:r>
        <w:t>” y “</w:t>
      </w:r>
      <w:proofErr w:type="spellStart"/>
      <w:r w:rsidRPr="00DC4AC4">
        <w:t>bootstrap.bundle.min.js.map</w:t>
      </w:r>
      <w:proofErr w:type="spellEnd"/>
      <w:r>
        <w:t>”. Además de las carpetas “</w:t>
      </w:r>
      <w:proofErr w:type="spellStart"/>
      <w:r>
        <w:t>css</w:t>
      </w:r>
      <w:proofErr w:type="spellEnd"/>
      <w:r>
        <w:t>”, “</w:t>
      </w:r>
      <w:proofErr w:type="spellStart"/>
      <w:r>
        <w:t>dist</w:t>
      </w:r>
      <w:proofErr w:type="spellEnd"/>
      <w:r>
        <w:t>” y “</w:t>
      </w:r>
      <w:proofErr w:type="spellStart"/>
      <w:r>
        <w:t>js</w:t>
      </w:r>
      <w:proofErr w:type="spellEnd"/>
      <w:r>
        <w:t xml:space="preserve">”. </w:t>
      </w:r>
      <w:r w:rsidR="00F32C23">
        <w:t xml:space="preserve">Para completar la actualización, esto no afectará a los sitios. </w:t>
      </w:r>
    </w:p>
    <w:p w14:paraId="060925A9" w14:textId="3BEFADFD" w:rsidR="00DC4AC4" w:rsidRDefault="00F32C23" w:rsidP="00F32C23">
      <w:pPr>
        <w:jc w:val="center"/>
      </w:pPr>
      <w:r>
        <w:rPr>
          <w:noProof/>
        </w:rPr>
        <w:drawing>
          <wp:inline distT="0" distB="0" distL="0" distR="0" wp14:anchorId="53904085" wp14:editId="6AE04EFC">
            <wp:extent cx="667359" cy="748030"/>
            <wp:effectExtent l="0" t="0" r="6350" b="1270"/>
            <wp:docPr id="105944065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440659" name="Imagen 105944065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993" cy="793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66083349" wp14:editId="7D5617E9">
            <wp:extent cx="623570" cy="759754"/>
            <wp:effectExtent l="0" t="0" r="0" b="2540"/>
            <wp:docPr id="548100468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100468" name="Imagen 54810046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312" cy="785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0E754D0F" wp14:editId="379324E7">
            <wp:extent cx="3345401" cy="759320"/>
            <wp:effectExtent l="0" t="0" r="0" b="3175"/>
            <wp:docPr id="292702995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702995" name="Imagen 29270299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850" cy="7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41448" w14:textId="77777777" w:rsidR="00F76FD5" w:rsidRDefault="00F76FD5" w:rsidP="00DC4AC4">
      <w:pPr>
        <w:jc w:val="both"/>
      </w:pPr>
    </w:p>
    <w:p w14:paraId="21BA07E5" w14:textId="19F8581D" w:rsidR="00F32C23" w:rsidRPr="00F32C23" w:rsidRDefault="00F32C23" w:rsidP="00DC4AC4">
      <w:pPr>
        <w:jc w:val="both"/>
        <w:rPr>
          <w:b/>
          <w:bCs/>
        </w:rPr>
      </w:pPr>
      <w:r>
        <w:rPr>
          <w:b/>
          <w:bCs/>
        </w:rPr>
        <w:t>Portales SNPC</w:t>
      </w:r>
    </w:p>
    <w:p w14:paraId="47FE4F46" w14:textId="12C1A1C5" w:rsidR="00F32C23" w:rsidRDefault="00F32C23" w:rsidP="00DC4AC4">
      <w:pPr>
        <w:jc w:val="both"/>
      </w:pPr>
      <w:r>
        <w:t>En la carpeta</w:t>
      </w:r>
      <w:r w:rsidR="00CA6837">
        <w:t xml:space="preserve"> con ruta</w:t>
      </w:r>
      <w:r>
        <w:t xml:space="preserve">: </w:t>
      </w:r>
      <w:r w:rsidR="00CA6837">
        <w:t>/</w:t>
      </w:r>
      <w:proofErr w:type="spellStart"/>
      <w:r w:rsidR="00CA6837">
        <w:t>css</w:t>
      </w:r>
      <w:proofErr w:type="spellEnd"/>
      <w:r w:rsidR="00CA6837">
        <w:t>. Se debe reemplazar los archivos llamados “</w:t>
      </w:r>
      <w:r w:rsidR="00C009F9" w:rsidRPr="00C009F9">
        <w:t>bootstrap.min.css</w:t>
      </w:r>
      <w:r w:rsidR="00C009F9">
        <w:t>” y “</w:t>
      </w:r>
      <w:proofErr w:type="spellStart"/>
      <w:r w:rsidR="00C009F9" w:rsidRPr="00C009F9">
        <w:t>bootstrap.min.css.map</w:t>
      </w:r>
      <w:proofErr w:type="spellEnd"/>
      <w:r w:rsidR="00C009F9">
        <w:t>”.</w:t>
      </w:r>
    </w:p>
    <w:p w14:paraId="0E96A971" w14:textId="1A31BA4B" w:rsidR="00C009F9" w:rsidRDefault="00C009F9" w:rsidP="00C009F9">
      <w:pPr>
        <w:jc w:val="center"/>
      </w:pPr>
      <w:r>
        <w:rPr>
          <w:noProof/>
        </w:rPr>
        <w:drawing>
          <wp:inline distT="0" distB="0" distL="0" distR="0" wp14:anchorId="404C7425" wp14:editId="7FEB4EB4">
            <wp:extent cx="668014" cy="828675"/>
            <wp:effectExtent l="0" t="0" r="5715" b="0"/>
            <wp:docPr id="1745049234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049234" name="Imagen 174504923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395" cy="841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579741AC" wp14:editId="2C99596F">
            <wp:extent cx="1650267" cy="828675"/>
            <wp:effectExtent l="0" t="0" r="1270" b="0"/>
            <wp:docPr id="1764461913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461913" name="Imagen 176446191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0530" cy="83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7030B" w14:textId="3147C708" w:rsidR="00F76FD5" w:rsidRDefault="00F76FD5" w:rsidP="00DC4AC4">
      <w:pPr>
        <w:pStyle w:val="Ttulo2"/>
        <w:numPr>
          <w:ilvl w:val="1"/>
          <w:numId w:val="8"/>
        </w:numPr>
        <w:jc w:val="both"/>
      </w:pPr>
      <w:bookmarkStart w:id="7" w:name="_Toc144896503"/>
      <w:r>
        <w:lastRenderedPageBreak/>
        <w:t>jQuery</w:t>
      </w:r>
      <w:bookmarkEnd w:id="7"/>
      <w:r>
        <w:t xml:space="preserve"> </w:t>
      </w:r>
    </w:p>
    <w:p w14:paraId="43542EAB" w14:textId="78A98713" w:rsidR="00DC4AC4" w:rsidRDefault="00DC4AC4" w:rsidP="00DC4AC4">
      <w:pPr>
        <w:jc w:val="both"/>
      </w:pPr>
      <w:r>
        <w:t xml:space="preserve">En la página de jQuery, en el siguiente link </w:t>
      </w:r>
      <w:hyperlink r:id="rId22" w:history="1">
        <w:r w:rsidRPr="00050E4B">
          <w:rPr>
            <w:rStyle w:val="Hipervnculo"/>
          </w:rPr>
          <w:t>https://jquery.com/</w:t>
        </w:r>
      </w:hyperlink>
      <w:r>
        <w:t xml:space="preserve"> se verá un botón en la portada para la descarga de la última versión del componente.</w:t>
      </w:r>
    </w:p>
    <w:p w14:paraId="46A4FAF0" w14:textId="1FA98974" w:rsidR="00DC4AC4" w:rsidRDefault="00DC4AC4" w:rsidP="00DC4AC4">
      <w:pPr>
        <w:jc w:val="center"/>
      </w:pPr>
      <w:r>
        <w:rPr>
          <w:noProof/>
        </w:rPr>
        <w:drawing>
          <wp:inline distT="0" distB="0" distL="0" distR="0" wp14:anchorId="460AE0AF" wp14:editId="4576DD28">
            <wp:extent cx="3803515" cy="1721989"/>
            <wp:effectExtent l="0" t="0" r="0" b="5715"/>
            <wp:docPr id="121988186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881862" name="Imagen 121988186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2399" cy="1726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069F7" w14:textId="77777777" w:rsidR="00DC4AC4" w:rsidRDefault="00DC4AC4" w:rsidP="00DC4AC4">
      <w:pPr>
        <w:jc w:val="both"/>
      </w:pPr>
    </w:p>
    <w:p w14:paraId="45793FC2" w14:textId="1C41C773" w:rsidR="00F32C23" w:rsidRPr="00F32C23" w:rsidRDefault="00F32C23" w:rsidP="00DC4AC4">
      <w:pPr>
        <w:jc w:val="both"/>
        <w:rPr>
          <w:b/>
          <w:bCs/>
        </w:rPr>
      </w:pPr>
      <w:r>
        <w:rPr>
          <w:b/>
          <w:bCs/>
        </w:rPr>
        <w:t>Aplicativos BR</w:t>
      </w:r>
      <w:r w:rsidRPr="00F32C23">
        <w:rPr>
          <w:b/>
          <w:bCs/>
        </w:rPr>
        <w:t xml:space="preserve"> </w:t>
      </w:r>
    </w:p>
    <w:p w14:paraId="4981C57B" w14:textId="6FF00109" w:rsidR="00F32C23" w:rsidRDefault="00F32C23" w:rsidP="00DC4AC4">
      <w:pPr>
        <w:jc w:val="both"/>
      </w:pPr>
      <w:r>
        <w:t>En la carpeta</w:t>
      </w:r>
      <w:r w:rsidR="00CA6837">
        <w:t xml:space="preserve"> con ruta</w:t>
      </w:r>
      <w:r>
        <w:t xml:space="preserve">: </w:t>
      </w:r>
      <w:proofErr w:type="spellStart"/>
      <w:r>
        <w:t>vendor</w:t>
      </w:r>
      <w:proofErr w:type="spellEnd"/>
      <w:r>
        <w:t>/</w:t>
      </w:r>
      <w:r w:rsidR="00CA6837">
        <w:t>jquery-3.7.0. Se debe reemplazar el archivo “</w:t>
      </w:r>
      <w:r w:rsidR="00CA6837" w:rsidRPr="00CA6837">
        <w:t>jquery-3.7.0.min.js</w:t>
      </w:r>
      <w:r w:rsidR="00CA6837">
        <w:t>”.</w:t>
      </w:r>
    </w:p>
    <w:p w14:paraId="18C80F45" w14:textId="6C5A416D" w:rsidR="00F32C23" w:rsidRDefault="00CA6837" w:rsidP="00CA6837">
      <w:pPr>
        <w:jc w:val="center"/>
      </w:pPr>
      <w:r>
        <w:rPr>
          <w:noProof/>
        </w:rPr>
        <w:drawing>
          <wp:inline distT="0" distB="0" distL="0" distR="0" wp14:anchorId="60566BA4" wp14:editId="4AB9060E">
            <wp:extent cx="866775" cy="971551"/>
            <wp:effectExtent l="0" t="0" r="0" b="6350"/>
            <wp:docPr id="1330447845" name="Imagen 1330447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440659" name="Imagen 105944065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6798" cy="10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51A54827" wp14:editId="1CD3C3C5">
            <wp:extent cx="831672" cy="977900"/>
            <wp:effectExtent l="0" t="0" r="0" b="0"/>
            <wp:docPr id="1752848235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848235" name="Imagen 175284823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7973" cy="98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2F3A9FE2" wp14:editId="341AE189">
            <wp:extent cx="943282" cy="974725"/>
            <wp:effectExtent l="0" t="0" r="0" b="3175"/>
            <wp:docPr id="678711282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711282" name="Imagen 67871128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1202" cy="982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D2886" w14:textId="77777777" w:rsidR="00F32C23" w:rsidRDefault="00F32C23" w:rsidP="00DC4AC4">
      <w:pPr>
        <w:jc w:val="both"/>
      </w:pPr>
    </w:p>
    <w:p w14:paraId="7EBC68B9" w14:textId="5BB3D1F5" w:rsidR="00CA6837" w:rsidRPr="00C009F9" w:rsidRDefault="00CA6837" w:rsidP="00DC4AC4">
      <w:pPr>
        <w:jc w:val="both"/>
        <w:rPr>
          <w:b/>
          <w:bCs/>
        </w:rPr>
      </w:pPr>
      <w:r w:rsidRPr="00C009F9">
        <w:rPr>
          <w:b/>
          <w:bCs/>
        </w:rPr>
        <w:t>Portales SNPC</w:t>
      </w:r>
    </w:p>
    <w:p w14:paraId="0B9CB005" w14:textId="32E4327C" w:rsidR="00CA6837" w:rsidRDefault="00C009F9" w:rsidP="00DC4AC4">
      <w:pPr>
        <w:jc w:val="both"/>
      </w:pPr>
      <w:r>
        <w:t>No requieren actualización de este componente.</w:t>
      </w:r>
    </w:p>
    <w:p w14:paraId="35D4592C" w14:textId="77777777" w:rsidR="00CA6837" w:rsidRDefault="00CA6837" w:rsidP="00DC4AC4">
      <w:pPr>
        <w:jc w:val="both"/>
      </w:pPr>
    </w:p>
    <w:p w14:paraId="2D2BCA39" w14:textId="6368E239" w:rsidR="00F76FD5" w:rsidRDefault="00DC4AC4" w:rsidP="00DC4AC4">
      <w:pPr>
        <w:jc w:val="both"/>
      </w:pPr>
      <w:r>
        <w:t xml:space="preserve">Si se requiere revisar el tipo de descarga, por ejemplo saber el tipo de sistema operativo y tener en cuenta la compatibilidad, en el menú (barra azul) se debe </w:t>
      </w:r>
      <w:r w:rsidR="00C009F9">
        <w:t>ir a</w:t>
      </w:r>
      <w:r>
        <w:t xml:space="preserve"> la</w:t>
      </w:r>
      <w:r w:rsidR="00C009F9">
        <w:t>s</w:t>
      </w:r>
      <w:r>
        <w:t xml:space="preserve"> </w:t>
      </w:r>
      <w:r w:rsidR="00C009F9">
        <w:t>páginas de</w:t>
      </w:r>
      <w:r>
        <w:t xml:space="preserve"> </w:t>
      </w:r>
      <w:r w:rsidR="00C009F9">
        <w:t>“</w:t>
      </w:r>
      <w:proofErr w:type="spellStart"/>
      <w:r>
        <w:t>Download</w:t>
      </w:r>
      <w:proofErr w:type="spellEnd"/>
      <w:r w:rsidR="00C009F9">
        <w:t xml:space="preserve"> y API </w:t>
      </w:r>
      <w:proofErr w:type="spellStart"/>
      <w:r w:rsidR="00C009F9">
        <w:t>Documentation</w:t>
      </w:r>
      <w:proofErr w:type="spellEnd"/>
      <w:r w:rsidR="00C009F9">
        <w:t>”</w:t>
      </w:r>
      <w:r>
        <w:t xml:space="preserve">. </w:t>
      </w:r>
    </w:p>
    <w:p w14:paraId="4C02D820" w14:textId="777181A8" w:rsidR="00DC4AC4" w:rsidRDefault="00DC4AC4" w:rsidP="00C009F9">
      <w:pPr>
        <w:jc w:val="both"/>
      </w:pPr>
    </w:p>
    <w:p w14:paraId="7D603F6B" w14:textId="77777777" w:rsidR="00DC4AC4" w:rsidRDefault="00DC4AC4" w:rsidP="00DC4AC4">
      <w:pPr>
        <w:jc w:val="both"/>
      </w:pPr>
    </w:p>
    <w:p w14:paraId="3391448D" w14:textId="77777777" w:rsidR="00F252CB" w:rsidRPr="00F252CB" w:rsidRDefault="00F252CB" w:rsidP="00DC4AC4">
      <w:pPr>
        <w:jc w:val="both"/>
      </w:pPr>
    </w:p>
    <w:sectPr w:rsidR="00F252CB" w:rsidRPr="00F252CB" w:rsidSect="004A705A">
      <w:pgSz w:w="12240" w:h="15840" w:code="1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9F90E9" w14:textId="77777777" w:rsidR="00FF52BF" w:rsidRDefault="00FF52BF" w:rsidP="00346EEC">
      <w:r>
        <w:separator/>
      </w:r>
    </w:p>
  </w:endnote>
  <w:endnote w:type="continuationSeparator" w:id="0">
    <w:p w14:paraId="0CFE35A4" w14:textId="77777777" w:rsidR="00FF52BF" w:rsidRDefault="00FF52BF" w:rsidP="00346E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script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Borders>
        <w:top w:val="single" w:sz="4" w:space="0" w:color="11468C"/>
        <w:left w:val="single" w:sz="4" w:space="0" w:color="11468C"/>
        <w:bottom w:val="single" w:sz="4" w:space="0" w:color="11468C"/>
        <w:right w:val="single" w:sz="4" w:space="0" w:color="11468C"/>
        <w:insideH w:val="single" w:sz="4" w:space="0" w:color="11468C"/>
        <w:insideV w:val="single" w:sz="4" w:space="0" w:color="11468C"/>
      </w:tblBorders>
      <w:tblCellMar>
        <w:top w:w="108" w:type="dxa"/>
        <w:bottom w:w="108" w:type="dxa"/>
      </w:tblCellMar>
      <w:tblLook w:val="04A0" w:firstRow="1" w:lastRow="0" w:firstColumn="1" w:lastColumn="0" w:noHBand="0" w:noVBand="1"/>
    </w:tblPr>
    <w:tblGrid>
      <w:gridCol w:w="2942"/>
      <w:gridCol w:w="2943"/>
      <w:gridCol w:w="2943"/>
    </w:tblGrid>
    <w:tr w:rsidR="00256476" w14:paraId="5A8A2DA9" w14:textId="77777777" w:rsidTr="007C5BBC">
      <w:tc>
        <w:tcPr>
          <w:tcW w:w="2942" w:type="dxa"/>
        </w:tcPr>
        <w:p w14:paraId="0896067B" w14:textId="77777777" w:rsidR="00256476" w:rsidRPr="00256476" w:rsidRDefault="00256476" w:rsidP="008B7694">
          <w:pPr>
            <w:pStyle w:val="Ttulocuadros"/>
          </w:pPr>
          <w:r w:rsidRPr="00256476">
            <w:t>ELABORADO POR:</w:t>
          </w:r>
        </w:p>
        <w:p w14:paraId="7E8344C4" w14:textId="4663BD0C" w:rsidR="00256476" w:rsidRDefault="00337F8D" w:rsidP="008B7694">
          <w:r>
            <w:t>Carlos Flores</w:t>
          </w:r>
        </w:p>
      </w:tc>
      <w:tc>
        <w:tcPr>
          <w:tcW w:w="2943" w:type="dxa"/>
        </w:tcPr>
        <w:p w14:paraId="0CF21A3A" w14:textId="77777777" w:rsidR="00256476" w:rsidRPr="00256476" w:rsidRDefault="00256476" w:rsidP="008B7694">
          <w:pPr>
            <w:pStyle w:val="Ttulocuadros"/>
          </w:pPr>
          <w:r w:rsidRPr="00256476">
            <w:t>REVISADO POR:</w:t>
          </w:r>
        </w:p>
        <w:p w14:paraId="3EE4E2D6" w14:textId="77A5E30C" w:rsidR="00256476" w:rsidRDefault="00337F8D" w:rsidP="008B7694">
          <w:r>
            <w:t>Francisco David</w:t>
          </w:r>
        </w:p>
      </w:tc>
      <w:tc>
        <w:tcPr>
          <w:tcW w:w="2943" w:type="dxa"/>
        </w:tcPr>
        <w:p w14:paraId="6DDEF552" w14:textId="77777777" w:rsidR="00256476" w:rsidRPr="00256476" w:rsidRDefault="00256476" w:rsidP="008B7694">
          <w:pPr>
            <w:pStyle w:val="Ttulocuadros"/>
          </w:pPr>
          <w:r w:rsidRPr="00256476">
            <w:t>APROBADO POR:</w:t>
          </w:r>
        </w:p>
        <w:p w14:paraId="1D7632DE" w14:textId="31807270" w:rsidR="00256476" w:rsidRDefault="00256476" w:rsidP="008B7694"/>
      </w:tc>
    </w:tr>
  </w:tbl>
  <w:p w14:paraId="0206A362" w14:textId="77777777" w:rsidR="00256476" w:rsidRDefault="00256476" w:rsidP="00346EE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AD0386" w14:textId="77777777" w:rsidR="00FF52BF" w:rsidRDefault="00FF52BF" w:rsidP="00346EEC">
      <w:r>
        <w:separator/>
      </w:r>
    </w:p>
  </w:footnote>
  <w:footnote w:type="continuationSeparator" w:id="0">
    <w:p w14:paraId="7340ED1F" w14:textId="77777777" w:rsidR="00FF52BF" w:rsidRDefault="00FF52BF" w:rsidP="00346EE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top w:w="108" w:type="dxa"/>
        <w:bottom w:w="108" w:type="dxa"/>
      </w:tblCellMar>
      <w:tblLook w:val="04A0" w:firstRow="1" w:lastRow="0" w:firstColumn="1" w:lastColumn="0" w:noHBand="0" w:noVBand="1"/>
    </w:tblPr>
    <w:tblGrid>
      <w:gridCol w:w="2830"/>
      <w:gridCol w:w="5998"/>
    </w:tblGrid>
    <w:tr w:rsidR="00630EE7" w:rsidRPr="00353A10" w14:paraId="2A9FDAD3" w14:textId="77777777" w:rsidTr="00CF35B3">
      <w:trPr>
        <w:trHeight w:val="969"/>
      </w:trPr>
      <w:tc>
        <w:tcPr>
          <w:tcW w:w="2830" w:type="dxa"/>
          <w:shd w:val="clear" w:color="auto" w:fill="auto"/>
        </w:tcPr>
        <w:p w14:paraId="7AF3C7EE" w14:textId="77777777" w:rsidR="00C8100E" w:rsidRPr="00353A10" w:rsidRDefault="00C8100E" w:rsidP="007C5BBC">
          <w:pPr>
            <w:pStyle w:val="Sinespaciado"/>
            <w:rPr>
              <w:sz w:val="20"/>
              <w:szCs w:val="20"/>
            </w:rPr>
          </w:pPr>
          <w:r w:rsidRPr="00353A10">
            <w:rPr>
              <w:noProof/>
              <w:sz w:val="20"/>
              <w:szCs w:val="20"/>
              <w:lang w:val="es-ES_tradnl" w:eastAsia="zh-CN"/>
            </w:rPr>
            <w:drawing>
              <wp:anchor distT="0" distB="71755" distL="114300" distR="114300" simplePos="0" relativeHeight="251658240" behindDoc="0" locked="0" layoutInCell="1" allowOverlap="0" wp14:anchorId="6F96B0A6" wp14:editId="0303C486">
                <wp:simplePos x="0" y="0"/>
                <wp:positionH relativeFrom="column">
                  <wp:posOffset>-3810</wp:posOffset>
                </wp:positionH>
                <wp:positionV relativeFrom="paragraph">
                  <wp:posOffset>0</wp:posOffset>
                </wp:positionV>
                <wp:extent cx="1659600" cy="435600"/>
                <wp:effectExtent l="0" t="0" r="0" b="3175"/>
                <wp:wrapTopAndBottom/>
                <wp:docPr id="2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n 1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59600" cy="435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353A10">
            <w:rPr>
              <w:sz w:val="20"/>
              <w:szCs w:val="20"/>
            </w:rPr>
            <w:t>Nelson Valderrama y Asociados Limitada</w:t>
          </w:r>
        </w:p>
      </w:tc>
      <w:tc>
        <w:tcPr>
          <w:tcW w:w="5998" w:type="dxa"/>
        </w:tcPr>
        <w:p w14:paraId="7549E241" w14:textId="5D648969" w:rsidR="008E5EF0" w:rsidRPr="00353A10" w:rsidRDefault="002216D7" w:rsidP="007C5BBC">
          <w:pPr>
            <w:pStyle w:val="Sinespaciado"/>
            <w:rPr>
              <w:color w:val="11468C"/>
              <w:sz w:val="20"/>
              <w:szCs w:val="20"/>
            </w:rPr>
          </w:pPr>
          <w:r w:rsidRPr="00353A10">
            <w:rPr>
              <w:color w:val="11468C"/>
              <w:sz w:val="20"/>
              <w:szCs w:val="20"/>
            </w:rPr>
            <w:t>MANUAL DE OPERACIONES</w:t>
          </w:r>
        </w:p>
        <w:p w14:paraId="190039E2" w14:textId="38B94B86" w:rsidR="00F67C29" w:rsidRDefault="008E5EF0" w:rsidP="007C5BBC">
          <w:pPr>
            <w:pStyle w:val="Sinespaciado"/>
            <w:rPr>
              <w:sz w:val="20"/>
              <w:szCs w:val="20"/>
              <w:lang w:val="pt-BR"/>
            </w:rPr>
          </w:pPr>
          <w:r w:rsidRPr="00353A10">
            <w:rPr>
              <w:sz w:val="20"/>
              <w:szCs w:val="20"/>
              <w:lang w:val="pt-BR"/>
            </w:rPr>
            <w:t xml:space="preserve">Código: </w:t>
          </w:r>
          <w:r w:rsidR="00F67C29" w:rsidRPr="00F67C29">
            <w:rPr>
              <w:sz w:val="20"/>
              <w:szCs w:val="20"/>
              <w:lang w:val="pt-BR"/>
            </w:rPr>
            <w:t>BR-SNPC-DTLL-220</w:t>
          </w:r>
        </w:p>
        <w:p w14:paraId="11DDCFBF" w14:textId="54493EEF" w:rsidR="008E5EF0" w:rsidRPr="00353A10" w:rsidRDefault="00B5613B" w:rsidP="007C5BBC">
          <w:pPr>
            <w:pStyle w:val="Sinespaciado"/>
            <w:rPr>
              <w:sz w:val="20"/>
              <w:szCs w:val="20"/>
              <w:lang w:val="pt-BR"/>
            </w:rPr>
          </w:pPr>
          <w:r w:rsidRPr="00353A10">
            <w:rPr>
              <w:sz w:val="20"/>
              <w:szCs w:val="20"/>
              <w:lang w:val="pt-BR"/>
            </w:rPr>
            <w:t xml:space="preserve">Página: </w:t>
          </w:r>
          <w:r w:rsidRPr="00353A10">
            <w:rPr>
              <w:sz w:val="20"/>
              <w:szCs w:val="20"/>
            </w:rPr>
            <w:fldChar w:fldCharType="begin"/>
          </w:r>
          <w:r w:rsidRPr="00353A10">
            <w:rPr>
              <w:sz w:val="20"/>
              <w:szCs w:val="20"/>
              <w:lang w:val="pt-BR"/>
            </w:rPr>
            <w:instrText>PAGE  \* Arabic  \* MERGEFORMAT</w:instrText>
          </w:r>
          <w:r w:rsidRPr="00353A10">
            <w:rPr>
              <w:sz w:val="20"/>
              <w:szCs w:val="20"/>
            </w:rPr>
            <w:fldChar w:fldCharType="separate"/>
          </w:r>
          <w:r w:rsidR="0010515C" w:rsidRPr="00353A10">
            <w:rPr>
              <w:noProof/>
              <w:sz w:val="20"/>
              <w:szCs w:val="20"/>
              <w:lang w:val="pt-BR"/>
            </w:rPr>
            <w:t>1</w:t>
          </w:r>
          <w:r w:rsidRPr="00353A10">
            <w:rPr>
              <w:sz w:val="20"/>
              <w:szCs w:val="20"/>
            </w:rPr>
            <w:fldChar w:fldCharType="end"/>
          </w:r>
          <w:r w:rsidRPr="00353A10">
            <w:rPr>
              <w:sz w:val="20"/>
              <w:szCs w:val="20"/>
              <w:lang w:val="pt-BR"/>
            </w:rPr>
            <w:t xml:space="preserve"> de </w:t>
          </w:r>
          <w:r w:rsidR="00F94170" w:rsidRPr="00353A10">
            <w:rPr>
              <w:sz w:val="20"/>
              <w:szCs w:val="20"/>
            </w:rPr>
            <w:fldChar w:fldCharType="begin"/>
          </w:r>
          <w:r w:rsidR="00F94170" w:rsidRPr="00353A10">
            <w:rPr>
              <w:sz w:val="20"/>
              <w:szCs w:val="20"/>
              <w:lang w:val="pt-BR"/>
            </w:rPr>
            <w:instrText>NUMPAGES  \* Arabic  \* MERGEFORMAT</w:instrText>
          </w:r>
          <w:r w:rsidR="00F94170" w:rsidRPr="00353A10">
            <w:rPr>
              <w:sz w:val="20"/>
              <w:szCs w:val="20"/>
            </w:rPr>
            <w:fldChar w:fldCharType="separate"/>
          </w:r>
          <w:r w:rsidR="0010515C" w:rsidRPr="00353A10">
            <w:rPr>
              <w:noProof/>
              <w:sz w:val="20"/>
              <w:szCs w:val="20"/>
              <w:lang w:val="pt-BR"/>
            </w:rPr>
            <w:t>9</w:t>
          </w:r>
          <w:r w:rsidR="00F94170" w:rsidRPr="00353A10">
            <w:rPr>
              <w:sz w:val="20"/>
              <w:szCs w:val="20"/>
            </w:rPr>
            <w:fldChar w:fldCharType="end"/>
          </w:r>
          <w:r w:rsidR="008E5EF0" w:rsidRPr="00353A10">
            <w:rPr>
              <w:sz w:val="20"/>
              <w:szCs w:val="20"/>
              <w:lang w:val="pt-BR"/>
            </w:rPr>
            <w:t xml:space="preserve"> </w:t>
          </w:r>
        </w:p>
        <w:p w14:paraId="05779347" w14:textId="298A28A8" w:rsidR="008E5EF0" w:rsidRPr="00353A10" w:rsidRDefault="008E5EF0" w:rsidP="007C5BBC">
          <w:pPr>
            <w:pStyle w:val="Sinespaciado"/>
            <w:rPr>
              <w:sz w:val="20"/>
              <w:szCs w:val="20"/>
            </w:rPr>
          </w:pPr>
          <w:r w:rsidRPr="00353A10">
            <w:rPr>
              <w:sz w:val="20"/>
              <w:szCs w:val="20"/>
            </w:rPr>
            <w:t xml:space="preserve">Revisión: </w:t>
          </w:r>
          <w:r w:rsidR="00353A10">
            <w:rPr>
              <w:sz w:val="20"/>
              <w:szCs w:val="20"/>
            </w:rPr>
            <w:t>1</w:t>
          </w:r>
        </w:p>
        <w:p w14:paraId="5759C9CE" w14:textId="6942E796" w:rsidR="00C8100E" w:rsidRPr="00353A10" w:rsidRDefault="008E5EF0" w:rsidP="007C5BBC">
          <w:pPr>
            <w:pStyle w:val="Sinespaciado"/>
            <w:rPr>
              <w:sz w:val="20"/>
              <w:szCs w:val="20"/>
            </w:rPr>
          </w:pPr>
          <w:r w:rsidRPr="00353A10">
            <w:rPr>
              <w:sz w:val="20"/>
              <w:szCs w:val="20"/>
            </w:rPr>
            <w:t>Fecha Revisión:</w:t>
          </w:r>
          <w:r w:rsidR="00B5613B" w:rsidRPr="00353A10">
            <w:rPr>
              <w:sz w:val="20"/>
              <w:szCs w:val="20"/>
            </w:rPr>
            <w:t xml:space="preserve"> </w:t>
          </w:r>
          <w:r w:rsidR="00337F8D">
            <w:rPr>
              <w:sz w:val="20"/>
              <w:szCs w:val="20"/>
            </w:rPr>
            <w:t>17</w:t>
          </w:r>
          <w:r w:rsidR="00353A10">
            <w:rPr>
              <w:sz w:val="20"/>
              <w:szCs w:val="20"/>
            </w:rPr>
            <w:t>.0</w:t>
          </w:r>
          <w:r w:rsidR="00337F8D">
            <w:rPr>
              <w:sz w:val="20"/>
              <w:szCs w:val="20"/>
            </w:rPr>
            <w:t>8</w:t>
          </w:r>
          <w:r w:rsidR="00353A10">
            <w:rPr>
              <w:sz w:val="20"/>
              <w:szCs w:val="20"/>
            </w:rPr>
            <w:t>.</w:t>
          </w:r>
          <w:r w:rsidR="00337F8D">
            <w:rPr>
              <w:sz w:val="20"/>
              <w:szCs w:val="20"/>
            </w:rPr>
            <w:t>23</w:t>
          </w:r>
        </w:p>
      </w:tc>
    </w:tr>
  </w:tbl>
  <w:p w14:paraId="519A9536" w14:textId="77777777" w:rsidR="00C8100E" w:rsidRDefault="00C8100E" w:rsidP="00346EEC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2431B8"/>
    <w:multiLevelType w:val="hybridMultilevel"/>
    <w:tmpl w:val="F5F69B0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564FB5"/>
    <w:multiLevelType w:val="hybridMultilevel"/>
    <w:tmpl w:val="493C19E6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1C534E"/>
    <w:multiLevelType w:val="multilevel"/>
    <w:tmpl w:val="59F4511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b w:val="0"/>
        <w:i w:val="0"/>
        <w:color w:val="002060"/>
        <w:sz w:val="16"/>
      </w:rPr>
    </w:lvl>
    <w:lvl w:ilvl="1">
      <w:start w:val="6"/>
      <w:numFmt w:val="bullet"/>
      <w:lvlText w:val="-"/>
      <w:lvlJc w:val="left"/>
      <w:pPr>
        <w:ind w:left="1080" w:hanging="360"/>
      </w:pPr>
      <w:rPr>
        <w:rFonts w:ascii="Calibri" w:eastAsia="SimSun" w:hAnsi="Calibri" w:cs="Calibri" w:hint="default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C6E7828"/>
    <w:multiLevelType w:val="hybridMultilevel"/>
    <w:tmpl w:val="EBACA6B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804F0D"/>
    <w:multiLevelType w:val="hybridMultilevel"/>
    <w:tmpl w:val="48BA9D6A"/>
    <w:lvl w:ilvl="0" w:tplc="DF2AE5CC">
      <w:start w:val="1"/>
      <w:numFmt w:val="bullet"/>
      <w:pStyle w:val="Listapuntoazul"/>
      <w:lvlText w:val=""/>
      <w:lvlJc w:val="left"/>
      <w:pPr>
        <w:ind w:left="927" w:hanging="360"/>
      </w:pPr>
      <w:rPr>
        <w:rFonts w:ascii="Symbol" w:hAnsi="Symbol" w:hint="default"/>
        <w:color w:val="11468C"/>
      </w:rPr>
    </w:lvl>
    <w:lvl w:ilvl="1" w:tplc="E0BAF95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color w:val="11468C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7FB2D48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512378B4"/>
    <w:multiLevelType w:val="hybridMultilevel"/>
    <w:tmpl w:val="AA80889E"/>
    <w:lvl w:ilvl="0" w:tplc="9CB082F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 w:val="0"/>
        <w:i w:val="0"/>
        <w:color w:val="002060"/>
        <w:sz w:val="16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67AB50DF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7EBC3D3C"/>
    <w:multiLevelType w:val="hybridMultilevel"/>
    <w:tmpl w:val="BA1AF38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8932052">
    <w:abstractNumId w:val="3"/>
  </w:num>
  <w:num w:numId="2" w16cid:durableId="990215535">
    <w:abstractNumId w:val="1"/>
  </w:num>
  <w:num w:numId="3" w16cid:durableId="451369032">
    <w:abstractNumId w:val="4"/>
  </w:num>
  <w:num w:numId="4" w16cid:durableId="1838493357">
    <w:abstractNumId w:val="6"/>
  </w:num>
  <w:num w:numId="5" w16cid:durableId="584462725">
    <w:abstractNumId w:val="2"/>
  </w:num>
  <w:num w:numId="6" w16cid:durableId="663899498">
    <w:abstractNumId w:val="0"/>
  </w:num>
  <w:num w:numId="7" w16cid:durableId="1627614271">
    <w:abstractNumId w:val="8"/>
  </w:num>
  <w:num w:numId="8" w16cid:durableId="1148403380">
    <w:abstractNumId w:val="5"/>
  </w:num>
  <w:num w:numId="9" w16cid:durableId="123686386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340B"/>
    <w:rsid w:val="00002A23"/>
    <w:rsid w:val="000047F7"/>
    <w:rsid w:val="000253B8"/>
    <w:rsid w:val="00061829"/>
    <w:rsid w:val="0008000D"/>
    <w:rsid w:val="00097788"/>
    <w:rsid w:val="000A575C"/>
    <w:rsid w:val="000C7259"/>
    <w:rsid w:val="000E48DC"/>
    <w:rsid w:val="00103A20"/>
    <w:rsid w:val="00103D09"/>
    <w:rsid w:val="001043D6"/>
    <w:rsid w:val="0010515C"/>
    <w:rsid w:val="00111DE1"/>
    <w:rsid w:val="00135AD2"/>
    <w:rsid w:val="0018620E"/>
    <w:rsid w:val="001969A4"/>
    <w:rsid w:val="001A78F7"/>
    <w:rsid w:val="001C3F9B"/>
    <w:rsid w:val="001E7831"/>
    <w:rsid w:val="001F54DA"/>
    <w:rsid w:val="002201E3"/>
    <w:rsid w:val="002216D7"/>
    <w:rsid w:val="002511DD"/>
    <w:rsid w:val="00256476"/>
    <w:rsid w:val="002701B5"/>
    <w:rsid w:val="002730F3"/>
    <w:rsid w:val="00277166"/>
    <w:rsid w:val="0029471F"/>
    <w:rsid w:val="00295229"/>
    <w:rsid w:val="002D6384"/>
    <w:rsid w:val="002F223A"/>
    <w:rsid w:val="002F7E6A"/>
    <w:rsid w:val="003163EC"/>
    <w:rsid w:val="003324E6"/>
    <w:rsid w:val="00337F8D"/>
    <w:rsid w:val="00346EEC"/>
    <w:rsid w:val="00353122"/>
    <w:rsid w:val="00353A10"/>
    <w:rsid w:val="00356B3C"/>
    <w:rsid w:val="00366247"/>
    <w:rsid w:val="00370161"/>
    <w:rsid w:val="00372D1E"/>
    <w:rsid w:val="00375A9A"/>
    <w:rsid w:val="003853A8"/>
    <w:rsid w:val="003A4A75"/>
    <w:rsid w:val="003A74B8"/>
    <w:rsid w:val="003B4499"/>
    <w:rsid w:val="00421095"/>
    <w:rsid w:val="004238EB"/>
    <w:rsid w:val="00444B42"/>
    <w:rsid w:val="00450E66"/>
    <w:rsid w:val="0048255E"/>
    <w:rsid w:val="00496F8A"/>
    <w:rsid w:val="004A705A"/>
    <w:rsid w:val="004F34D4"/>
    <w:rsid w:val="00571177"/>
    <w:rsid w:val="00594851"/>
    <w:rsid w:val="00595F12"/>
    <w:rsid w:val="0061097D"/>
    <w:rsid w:val="00614B9C"/>
    <w:rsid w:val="00630EE7"/>
    <w:rsid w:val="006356FC"/>
    <w:rsid w:val="006464C1"/>
    <w:rsid w:val="0065797C"/>
    <w:rsid w:val="006849B8"/>
    <w:rsid w:val="00685360"/>
    <w:rsid w:val="00687159"/>
    <w:rsid w:val="006B643C"/>
    <w:rsid w:val="006C7CB6"/>
    <w:rsid w:val="006E5B2A"/>
    <w:rsid w:val="00730F18"/>
    <w:rsid w:val="00744199"/>
    <w:rsid w:val="007462B6"/>
    <w:rsid w:val="007B7612"/>
    <w:rsid w:val="007B76B5"/>
    <w:rsid w:val="007C026C"/>
    <w:rsid w:val="007C06AC"/>
    <w:rsid w:val="007C5BBC"/>
    <w:rsid w:val="007F0D10"/>
    <w:rsid w:val="007F419C"/>
    <w:rsid w:val="008015D5"/>
    <w:rsid w:val="00827489"/>
    <w:rsid w:val="008379F7"/>
    <w:rsid w:val="00856342"/>
    <w:rsid w:val="0086132F"/>
    <w:rsid w:val="008759DC"/>
    <w:rsid w:val="008A3F06"/>
    <w:rsid w:val="008B7694"/>
    <w:rsid w:val="008D672F"/>
    <w:rsid w:val="008E0705"/>
    <w:rsid w:val="008E5EF0"/>
    <w:rsid w:val="00975F83"/>
    <w:rsid w:val="00991965"/>
    <w:rsid w:val="00996E18"/>
    <w:rsid w:val="009B4D64"/>
    <w:rsid w:val="009C340B"/>
    <w:rsid w:val="00A71819"/>
    <w:rsid w:val="00A828AA"/>
    <w:rsid w:val="00A96A19"/>
    <w:rsid w:val="00AA4282"/>
    <w:rsid w:val="00AD25C6"/>
    <w:rsid w:val="00B01439"/>
    <w:rsid w:val="00B06DF0"/>
    <w:rsid w:val="00B5613B"/>
    <w:rsid w:val="00B71DFF"/>
    <w:rsid w:val="00B76C4A"/>
    <w:rsid w:val="00BA1D1B"/>
    <w:rsid w:val="00BB4566"/>
    <w:rsid w:val="00BF03A4"/>
    <w:rsid w:val="00BF5C3D"/>
    <w:rsid w:val="00C009F9"/>
    <w:rsid w:val="00C62313"/>
    <w:rsid w:val="00C8100E"/>
    <w:rsid w:val="00CA6837"/>
    <w:rsid w:val="00CF35B3"/>
    <w:rsid w:val="00D576C3"/>
    <w:rsid w:val="00D93914"/>
    <w:rsid w:val="00DA0AC3"/>
    <w:rsid w:val="00DA50ED"/>
    <w:rsid w:val="00DB3743"/>
    <w:rsid w:val="00DB392D"/>
    <w:rsid w:val="00DC4AC4"/>
    <w:rsid w:val="00E04A46"/>
    <w:rsid w:val="00E14A91"/>
    <w:rsid w:val="00E23200"/>
    <w:rsid w:val="00E37418"/>
    <w:rsid w:val="00E44398"/>
    <w:rsid w:val="00E55C9C"/>
    <w:rsid w:val="00E655D1"/>
    <w:rsid w:val="00E87CFA"/>
    <w:rsid w:val="00EA3BE0"/>
    <w:rsid w:val="00EA65CE"/>
    <w:rsid w:val="00EB44F1"/>
    <w:rsid w:val="00ED0465"/>
    <w:rsid w:val="00EF2D4A"/>
    <w:rsid w:val="00EF4F38"/>
    <w:rsid w:val="00F11CB5"/>
    <w:rsid w:val="00F2157B"/>
    <w:rsid w:val="00F252CB"/>
    <w:rsid w:val="00F32C23"/>
    <w:rsid w:val="00F3539B"/>
    <w:rsid w:val="00F67C29"/>
    <w:rsid w:val="00F76FD5"/>
    <w:rsid w:val="00F94170"/>
    <w:rsid w:val="00FA6F6D"/>
    <w:rsid w:val="00FC7451"/>
    <w:rsid w:val="00FD08F0"/>
    <w:rsid w:val="00FF1C31"/>
    <w:rsid w:val="00FF52BF"/>
    <w:rsid w:val="00FF7D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3C1EE50"/>
  <w15:chartTrackingRefBased/>
  <w15:docId w15:val="{14F0F220-BC68-4778-B950-2209875569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95F12"/>
    <w:pPr>
      <w:spacing w:before="120" w:after="120" w:line="240" w:lineRule="auto"/>
    </w:pPr>
    <w:rPr>
      <w:rFonts w:cstheme="minorHAnsi"/>
    </w:rPr>
  </w:style>
  <w:style w:type="paragraph" w:styleId="Ttulo1">
    <w:name w:val="heading 1"/>
    <w:basedOn w:val="Normal"/>
    <w:next w:val="Normal"/>
    <w:link w:val="Ttulo1Car"/>
    <w:uiPriority w:val="9"/>
    <w:qFormat/>
    <w:rsid w:val="00594851"/>
    <w:pPr>
      <w:keepNext/>
      <w:keepLines/>
      <w:spacing w:before="240"/>
      <w:outlineLvl w:val="0"/>
    </w:pPr>
    <w:rPr>
      <w:rFonts w:eastAsiaTheme="majorEastAsia"/>
      <w:color w:val="11468C"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F223A"/>
    <w:pPr>
      <w:keepNext/>
      <w:keepLines/>
      <w:spacing w:before="240"/>
      <w:outlineLvl w:val="1"/>
    </w:pPr>
    <w:rPr>
      <w:rFonts w:eastAsiaTheme="majorEastAsia"/>
      <w:color w:val="11468C"/>
      <w:sz w:val="28"/>
      <w:szCs w:val="24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66247"/>
    <w:pPr>
      <w:keepNext/>
      <w:keepLines/>
      <w:spacing w:before="240"/>
      <w:outlineLvl w:val="2"/>
    </w:pPr>
    <w:rPr>
      <w:rFonts w:eastAsiaTheme="majorEastAsia"/>
      <w:color w:val="11468C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277166"/>
    <w:pPr>
      <w:keepNext/>
      <w:keepLines/>
      <w:spacing w:before="40"/>
      <w:outlineLvl w:val="3"/>
    </w:pPr>
    <w:rPr>
      <w:rFonts w:eastAsiaTheme="majorEastAsia"/>
      <w:i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94851"/>
    <w:rPr>
      <w:rFonts w:eastAsiaTheme="majorEastAsia" w:cstheme="minorHAnsi"/>
      <w:color w:val="11468C"/>
      <w:sz w:val="36"/>
      <w:szCs w:val="36"/>
    </w:rPr>
  </w:style>
  <w:style w:type="character" w:customStyle="1" w:styleId="Ttulo2Car">
    <w:name w:val="Título 2 Car"/>
    <w:basedOn w:val="Fuentedeprrafopredeter"/>
    <w:link w:val="Ttulo2"/>
    <w:uiPriority w:val="9"/>
    <w:rsid w:val="002F223A"/>
    <w:rPr>
      <w:rFonts w:eastAsiaTheme="majorEastAsia" w:cstheme="minorHAnsi"/>
      <w:color w:val="11468C"/>
      <w:sz w:val="28"/>
      <w:szCs w:val="24"/>
    </w:rPr>
  </w:style>
  <w:style w:type="character" w:customStyle="1" w:styleId="Ttulo3Car">
    <w:name w:val="Título 3 Car"/>
    <w:basedOn w:val="Fuentedeprrafopredeter"/>
    <w:link w:val="Ttulo3"/>
    <w:uiPriority w:val="9"/>
    <w:rsid w:val="00366247"/>
    <w:rPr>
      <w:rFonts w:eastAsiaTheme="majorEastAsia" w:cstheme="minorHAnsi"/>
      <w:color w:val="11468C"/>
    </w:rPr>
  </w:style>
  <w:style w:type="paragraph" w:styleId="Encabezado">
    <w:name w:val="header"/>
    <w:basedOn w:val="Normal"/>
    <w:link w:val="EncabezadoCar"/>
    <w:unhideWhenUsed/>
    <w:rsid w:val="00C8100E"/>
    <w:pPr>
      <w:tabs>
        <w:tab w:val="center" w:pos="4419"/>
        <w:tab w:val="right" w:pos="8838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C8100E"/>
  </w:style>
  <w:style w:type="paragraph" w:styleId="Piedepgina">
    <w:name w:val="footer"/>
    <w:basedOn w:val="Normal"/>
    <w:link w:val="PiedepginaCar"/>
    <w:uiPriority w:val="99"/>
    <w:unhideWhenUsed/>
    <w:rsid w:val="00C8100E"/>
    <w:pPr>
      <w:tabs>
        <w:tab w:val="center" w:pos="4419"/>
        <w:tab w:val="right" w:pos="8838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8100E"/>
  </w:style>
  <w:style w:type="table" w:styleId="Tablaconcuadrcula">
    <w:name w:val="Table Grid"/>
    <w:basedOn w:val="Tablanormal"/>
    <w:uiPriority w:val="39"/>
    <w:rsid w:val="00C810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4Car">
    <w:name w:val="Título 4 Car"/>
    <w:basedOn w:val="Fuentedeprrafopredeter"/>
    <w:link w:val="Ttulo4"/>
    <w:uiPriority w:val="9"/>
    <w:rsid w:val="00277166"/>
    <w:rPr>
      <w:rFonts w:eastAsiaTheme="majorEastAsia" w:cstheme="minorHAnsi"/>
      <w:i/>
      <w:iCs/>
    </w:rPr>
  </w:style>
  <w:style w:type="paragraph" w:styleId="NormalWeb">
    <w:name w:val="Normal (Web)"/>
    <w:basedOn w:val="Normal"/>
    <w:uiPriority w:val="99"/>
    <w:semiHidden/>
    <w:unhideWhenUsed/>
    <w:rsid w:val="00EF4F38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Sinespaciado">
    <w:name w:val="No Spacing"/>
    <w:link w:val="SinespaciadoCar"/>
    <w:uiPriority w:val="1"/>
    <w:qFormat/>
    <w:rsid w:val="000C7259"/>
    <w:pPr>
      <w:spacing w:after="0" w:line="240" w:lineRule="auto"/>
    </w:pPr>
    <w:rPr>
      <w:rFonts w:cstheme="minorHAnsi"/>
    </w:rPr>
  </w:style>
  <w:style w:type="paragraph" w:customStyle="1" w:styleId="Ttulodetabla">
    <w:name w:val="Título de tabla"/>
    <w:basedOn w:val="Normal"/>
    <w:link w:val="TtulodetablaCar"/>
    <w:qFormat/>
    <w:rsid w:val="00744199"/>
    <w:rPr>
      <w:color w:val="FFFFFF" w:themeColor="background1"/>
    </w:rPr>
  </w:style>
  <w:style w:type="character" w:customStyle="1" w:styleId="TtulodetablaCar">
    <w:name w:val="Título de tabla Car"/>
    <w:basedOn w:val="Fuentedeprrafopredeter"/>
    <w:link w:val="Ttulodetabla"/>
    <w:rsid w:val="00744199"/>
    <w:rPr>
      <w:rFonts w:cstheme="minorHAnsi"/>
      <w:color w:val="FFFFFF" w:themeColor="background1"/>
    </w:rPr>
  </w:style>
  <w:style w:type="paragraph" w:customStyle="1" w:styleId="Ttuloportada">
    <w:name w:val="Título portada"/>
    <w:basedOn w:val="Normal"/>
    <w:link w:val="TtuloportadaCar"/>
    <w:qFormat/>
    <w:rsid w:val="00E14A91"/>
    <w:pPr>
      <w:spacing w:after="280" w:line="259" w:lineRule="auto"/>
    </w:pPr>
    <w:rPr>
      <w:rFonts w:ascii="Calibri Light" w:hAnsi="Calibri Light" w:cs="Calibri Light"/>
      <w:color w:val="11468C"/>
      <w:sz w:val="72"/>
      <w:szCs w:val="72"/>
    </w:rPr>
  </w:style>
  <w:style w:type="paragraph" w:customStyle="1" w:styleId="Subttuloportada">
    <w:name w:val="Subtítulo portada"/>
    <w:basedOn w:val="Normal"/>
    <w:link w:val="SubttuloportadaCar"/>
    <w:qFormat/>
    <w:rsid w:val="00E14A91"/>
    <w:pPr>
      <w:spacing w:before="0" w:after="160" w:line="259" w:lineRule="auto"/>
    </w:pPr>
    <w:rPr>
      <w:rFonts w:asciiTheme="majorHAnsi" w:hAnsiTheme="majorHAnsi" w:cstheme="majorHAnsi"/>
      <w:color w:val="404040" w:themeColor="text1" w:themeTint="BF"/>
      <w:sz w:val="36"/>
      <w:szCs w:val="36"/>
    </w:rPr>
  </w:style>
  <w:style w:type="character" w:customStyle="1" w:styleId="TtuloportadaCar">
    <w:name w:val="Título portada Car"/>
    <w:basedOn w:val="Fuentedeprrafopredeter"/>
    <w:link w:val="Ttuloportada"/>
    <w:rsid w:val="00E14A91"/>
    <w:rPr>
      <w:rFonts w:ascii="Calibri Light" w:hAnsi="Calibri Light" w:cs="Calibri Light"/>
      <w:color w:val="11468C"/>
      <w:sz w:val="72"/>
      <w:szCs w:val="72"/>
    </w:rPr>
  </w:style>
  <w:style w:type="paragraph" w:styleId="TtuloTDC">
    <w:name w:val="TOC Heading"/>
    <w:basedOn w:val="Ttulo1"/>
    <w:next w:val="Normal"/>
    <w:uiPriority w:val="39"/>
    <w:unhideWhenUsed/>
    <w:qFormat/>
    <w:rsid w:val="00856342"/>
    <w:pPr>
      <w:spacing w:after="0" w:line="259" w:lineRule="auto"/>
      <w:outlineLvl w:val="9"/>
    </w:pPr>
    <w:rPr>
      <w:rFonts w:asciiTheme="majorHAnsi" w:hAnsiTheme="majorHAnsi" w:cstheme="majorBidi"/>
      <w:color w:val="2F5496" w:themeColor="accent1" w:themeShade="BF"/>
      <w:sz w:val="32"/>
      <w:szCs w:val="32"/>
      <w:lang w:eastAsia="es-CL"/>
    </w:rPr>
  </w:style>
  <w:style w:type="character" w:customStyle="1" w:styleId="SubttuloportadaCar">
    <w:name w:val="Subtítulo portada Car"/>
    <w:basedOn w:val="Fuentedeprrafopredeter"/>
    <w:link w:val="Subttuloportada"/>
    <w:rsid w:val="00E14A91"/>
    <w:rPr>
      <w:rFonts w:asciiTheme="majorHAnsi" w:hAnsiTheme="majorHAnsi" w:cstheme="majorHAnsi"/>
      <w:color w:val="404040" w:themeColor="text1" w:themeTint="BF"/>
      <w:sz w:val="36"/>
      <w:szCs w:val="36"/>
    </w:rPr>
  </w:style>
  <w:style w:type="paragraph" w:styleId="TDC2">
    <w:name w:val="toc 2"/>
    <w:basedOn w:val="Normal"/>
    <w:next w:val="Normal"/>
    <w:autoRedefine/>
    <w:uiPriority w:val="39"/>
    <w:unhideWhenUsed/>
    <w:rsid w:val="00856342"/>
    <w:pPr>
      <w:spacing w:before="0" w:after="100" w:line="259" w:lineRule="auto"/>
      <w:ind w:left="220"/>
    </w:pPr>
    <w:rPr>
      <w:rFonts w:eastAsiaTheme="minorEastAsia" w:cs="Times New Roman"/>
      <w:lang w:eastAsia="es-CL"/>
    </w:rPr>
  </w:style>
  <w:style w:type="paragraph" w:styleId="TDC1">
    <w:name w:val="toc 1"/>
    <w:basedOn w:val="Normal"/>
    <w:next w:val="Normal"/>
    <w:autoRedefine/>
    <w:uiPriority w:val="39"/>
    <w:unhideWhenUsed/>
    <w:rsid w:val="00856342"/>
    <w:pPr>
      <w:spacing w:before="0" w:after="100" w:line="259" w:lineRule="auto"/>
    </w:pPr>
    <w:rPr>
      <w:rFonts w:eastAsiaTheme="minorEastAsia" w:cs="Times New Roman"/>
      <w:lang w:eastAsia="es-CL"/>
    </w:rPr>
  </w:style>
  <w:style w:type="paragraph" w:styleId="TDC3">
    <w:name w:val="toc 3"/>
    <w:basedOn w:val="Normal"/>
    <w:next w:val="Normal"/>
    <w:autoRedefine/>
    <w:uiPriority w:val="39"/>
    <w:unhideWhenUsed/>
    <w:rsid w:val="00856342"/>
    <w:pPr>
      <w:spacing w:before="0" w:after="100" w:line="259" w:lineRule="auto"/>
      <w:ind w:left="440"/>
    </w:pPr>
    <w:rPr>
      <w:rFonts w:eastAsiaTheme="minorEastAsia" w:cs="Times New Roman"/>
      <w:lang w:eastAsia="es-CL"/>
    </w:rPr>
  </w:style>
  <w:style w:type="character" w:styleId="Hipervnculo">
    <w:name w:val="Hyperlink"/>
    <w:basedOn w:val="Fuentedeprrafopredeter"/>
    <w:uiPriority w:val="99"/>
    <w:unhideWhenUsed/>
    <w:rsid w:val="00856342"/>
    <w:rPr>
      <w:color w:val="0563C1" w:themeColor="hyperlink"/>
      <w:u w:val="single"/>
    </w:rPr>
  </w:style>
  <w:style w:type="paragraph" w:styleId="Prrafodelista">
    <w:name w:val="List Paragraph"/>
    <w:aliases w:val="Bullet 1,Use Case List Paragraph,lp1,Number Level 3,Bullet Number,Texto,TIT 2 IND,List Paragraph"/>
    <w:basedOn w:val="Normal"/>
    <w:link w:val="PrrafodelistaCar"/>
    <w:uiPriority w:val="34"/>
    <w:qFormat/>
    <w:rsid w:val="00996E18"/>
    <w:pPr>
      <w:ind w:left="720"/>
      <w:contextualSpacing/>
    </w:pPr>
  </w:style>
  <w:style w:type="paragraph" w:customStyle="1" w:styleId="Listapuntoazul">
    <w:name w:val="Lista punto azul"/>
    <w:basedOn w:val="Prrafodelista"/>
    <w:link w:val="ListapuntoazulCar"/>
    <w:qFormat/>
    <w:rsid w:val="00DB3743"/>
    <w:pPr>
      <w:numPr>
        <w:numId w:val="3"/>
      </w:numPr>
    </w:pPr>
  </w:style>
  <w:style w:type="paragraph" w:customStyle="1" w:styleId="Tituloaparte">
    <w:name w:val="Titulo aparte"/>
    <w:basedOn w:val="Normal"/>
    <w:link w:val="TituloaparteCar"/>
    <w:qFormat/>
    <w:rsid w:val="00DB3743"/>
    <w:rPr>
      <w:color w:val="11468C"/>
      <w:sz w:val="36"/>
      <w:szCs w:val="36"/>
      <w:lang w:val="es-ES"/>
    </w:rPr>
  </w:style>
  <w:style w:type="character" w:customStyle="1" w:styleId="PrrafodelistaCar">
    <w:name w:val="Párrafo de lista Car"/>
    <w:aliases w:val="Bullet 1 Car,Use Case List Paragraph Car,lp1 Car,Number Level 3 Car,Bullet Number Car,Texto Car,TIT 2 IND Car,List Paragraph Car"/>
    <w:basedOn w:val="Fuentedeprrafopredeter"/>
    <w:link w:val="Prrafodelista"/>
    <w:uiPriority w:val="34"/>
    <w:rsid w:val="00DB3743"/>
    <w:rPr>
      <w:rFonts w:cstheme="minorHAnsi"/>
    </w:rPr>
  </w:style>
  <w:style w:type="character" w:customStyle="1" w:styleId="ListapuntoazulCar">
    <w:name w:val="Lista punto azul Car"/>
    <w:basedOn w:val="PrrafodelistaCar"/>
    <w:link w:val="Listapuntoazul"/>
    <w:rsid w:val="00DB3743"/>
    <w:rPr>
      <w:rFonts w:cstheme="minorHAnsi"/>
    </w:rPr>
  </w:style>
  <w:style w:type="character" w:customStyle="1" w:styleId="TituloaparteCar">
    <w:name w:val="Titulo aparte Car"/>
    <w:basedOn w:val="Ttulo1Car"/>
    <w:link w:val="Tituloaparte"/>
    <w:rsid w:val="00DB3743"/>
    <w:rPr>
      <w:rFonts w:eastAsiaTheme="majorEastAsia" w:cstheme="minorHAnsi"/>
      <w:color w:val="11468C"/>
      <w:sz w:val="36"/>
      <w:szCs w:val="36"/>
      <w:lang w:val="es-ES"/>
    </w:rPr>
  </w:style>
  <w:style w:type="paragraph" w:customStyle="1" w:styleId="TitulodeTabla">
    <w:name w:val="Titulo de Tabla"/>
    <w:basedOn w:val="Normal"/>
    <w:link w:val="TitulodeTablaCar"/>
    <w:qFormat/>
    <w:rsid w:val="009C340B"/>
    <w:pPr>
      <w:spacing w:before="0" w:after="0"/>
      <w:jc w:val="center"/>
    </w:pPr>
    <w:rPr>
      <w:rFonts w:ascii="Calibri" w:eastAsia="Arial" w:hAnsi="Calibri" w:cs="Arial"/>
      <w:bCs/>
      <w:color w:val="FFFFFF" w:themeColor="background1"/>
      <w:lang w:eastAsia="ja-JP"/>
    </w:rPr>
  </w:style>
  <w:style w:type="character" w:customStyle="1" w:styleId="TitulodeTablaCar">
    <w:name w:val="Titulo de Tabla Car"/>
    <w:basedOn w:val="Fuentedeprrafopredeter"/>
    <w:link w:val="TitulodeTabla"/>
    <w:rsid w:val="009C340B"/>
    <w:rPr>
      <w:rFonts w:ascii="Calibri" w:eastAsia="Arial" w:hAnsi="Calibri" w:cs="Arial"/>
      <w:bCs/>
      <w:color w:val="FFFFFF" w:themeColor="background1"/>
      <w:lang w:eastAsia="ja-JP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95229"/>
    <w:rPr>
      <w:rFonts w:cstheme="minorHAnsi"/>
    </w:rPr>
  </w:style>
  <w:style w:type="character" w:styleId="Hipervnculovisitado">
    <w:name w:val="FollowedHyperlink"/>
    <w:basedOn w:val="Fuentedeprrafopredeter"/>
    <w:uiPriority w:val="99"/>
    <w:semiHidden/>
    <w:unhideWhenUsed/>
    <w:rsid w:val="003B4499"/>
    <w:rPr>
      <w:color w:val="954F72" w:themeColor="followedHyperlink"/>
      <w:u w:val="single"/>
    </w:rPr>
  </w:style>
  <w:style w:type="paragraph" w:customStyle="1" w:styleId="Ttulocuadros">
    <w:name w:val="Título cuadros"/>
    <w:basedOn w:val="Normal"/>
    <w:link w:val="TtulocuadrosCar"/>
    <w:qFormat/>
    <w:rsid w:val="00A96A19"/>
    <w:rPr>
      <w:color w:val="11468C"/>
    </w:rPr>
  </w:style>
  <w:style w:type="character" w:customStyle="1" w:styleId="TtulocuadrosCar">
    <w:name w:val="Título cuadros Car"/>
    <w:basedOn w:val="Fuentedeprrafopredeter"/>
    <w:link w:val="Ttulocuadros"/>
    <w:rsid w:val="00A96A19"/>
    <w:rPr>
      <w:rFonts w:cstheme="minorHAnsi"/>
      <w:color w:val="11468C"/>
    </w:rPr>
  </w:style>
  <w:style w:type="paragraph" w:customStyle="1" w:styleId="Tablacontenido">
    <w:name w:val="Tabla contenido"/>
    <w:basedOn w:val="Ttulocuadros"/>
    <w:link w:val="TablacontenidoCar"/>
    <w:rsid w:val="00A96A19"/>
    <w:rPr>
      <w:color w:val="auto"/>
    </w:rPr>
  </w:style>
  <w:style w:type="character" w:customStyle="1" w:styleId="TablacontenidoCar">
    <w:name w:val="Tabla contenido Car"/>
    <w:basedOn w:val="TtulocuadrosCar"/>
    <w:link w:val="Tablacontenido"/>
    <w:rsid w:val="00A96A19"/>
    <w:rPr>
      <w:rFonts w:cstheme="minorHAnsi"/>
      <w:color w:val="11468C"/>
    </w:rPr>
  </w:style>
  <w:style w:type="paragraph" w:customStyle="1" w:styleId="DecimalAligned">
    <w:name w:val="Decimal Aligned"/>
    <w:basedOn w:val="Normal"/>
    <w:uiPriority w:val="40"/>
    <w:qFormat/>
    <w:rsid w:val="008D672F"/>
    <w:pPr>
      <w:tabs>
        <w:tab w:val="decimal" w:pos="360"/>
      </w:tabs>
      <w:spacing w:before="0" w:after="200" w:line="276" w:lineRule="auto"/>
    </w:pPr>
    <w:rPr>
      <w:rFonts w:eastAsiaTheme="minorEastAsia" w:cs="Times New Roman"/>
      <w:lang w:eastAsia="es-CL"/>
    </w:rPr>
  </w:style>
  <w:style w:type="paragraph" w:styleId="Textonotapie">
    <w:name w:val="footnote text"/>
    <w:basedOn w:val="Normal"/>
    <w:link w:val="TextonotapieCar"/>
    <w:uiPriority w:val="99"/>
    <w:unhideWhenUsed/>
    <w:rsid w:val="008D672F"/>
    <w:pPr>
      <w:spacing w:before="0" w:after="0"/>
    </w:pPr>
    <w:rPr>
      <w:rFonts w:eastAsiaTheme="minorEastAsia" w:cs="Times New Roman"/>
      <w:sz w:val="20"/>
      <w:szCs w:val="20"/>
      <w:lang w:eastAsia="es-CL"/>
    </w:rPr>
  </w:style>
  <w:style w:type="character" w:customStyle="1" w:styleId="TextonotapieCar">
    <w:name w:val="Texto nota pie Car"/>
    <w:basedOn w:val="Fuentedeprrafopredeter"/>
    <w:link w:val="Textonotapie"/>
    <w:uiPriority w:val="99"/>
    <w:rsid w:val="008D672F"/>
    <w:rPr>
      <w:rFonts w:eastAsiaTheme="minorEastAsia" w:cs="Times New Roman"/>
      <w:sz w:val="20"/>
      <w:szCs w:val="20"/>
      <w:lang w:eastAsia="es-CL"/>
    </w:rPr>
  </w:style>
  <w:style w:type="character" w:styleId="nfasissutil">
    <w:name w:val="Subtle Emphasis"/>
    <w:basedOn w:val="Fuentedeprrafopredeter"/>
    <w:uiPriority w:val="19"/>
    <w:qFormat/>
    <w:rsid w:val="008D672F"/>
    <w:rPr>
      <w:i/>
      <w:iCs/>
    </w:rPr>
  </w:style>
  <w:style w:type="table" w:styleId="Sombreadomedio2-nfasis5">
    <w:name w:val="Medium Shading 2 Accent 5"/>
    <w:basedOn w:val="Tablanormal"/>
    <w:uiPriority w:val="64"/>
    <w:rsid w:val="008D672F"/>
    <w:pPr>
      <w:spacing w:after="0" w:line="240" w:lineRule="auto"/>
    </w:pPr>
    <w:rPr>
      <w:rFonts w:eastAsiaTheme="minorEastAsia"/>
      <w:lang w:eastAsia="es-CL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styleId="Mencinsinresolver">
    <w:name w:val="Unresolved Mention"/>
    <w:basedOn w:val="Fuentedeprrafopredeter"/>
    <w:uiPriority w:val="99"/>
    <w:rsid w:val="0068715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299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65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75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6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6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0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etbootstrap.com/" TargetMode="External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hyperlink" Target="https://jquery.com/" TargetMode="External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oruh\OneDrive\Estandarizacion%20de%20la%20documentacion\Documento%20referencia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44D9A0-4BBD-F245-A0CD-28EBA4FE94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C:\Users\horuh\OneDrive\Estandarizacion de la documentacion\Documento referencia.dotx</Template>
  <TotalTime>2</TotalTime>
  <Pages>7</Pages>
  <Words>646</Words>
  <Characters>3558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Horuhe Ruby</dc:creator>
  <cp:keywords/>
  <dc:description/>
  <cp:lastModifiedBy>Microsoft Office User</cp:lastModifiedBy>
  <cp:revision>3</cp:revision>
  <dcterms:created xsi:type="dcterms:W3CDTF">2023-09-06T15:42:00Z</dcterms:created>
  <dcterms:modified xsi:type="dcterms:W3CDTF">2023-09-06T15:55:00Z</dcterms:modified>
</cp:coreProperties>
</file>